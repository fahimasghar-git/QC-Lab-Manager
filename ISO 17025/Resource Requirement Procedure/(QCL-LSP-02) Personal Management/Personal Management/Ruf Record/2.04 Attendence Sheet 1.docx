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77777777" w:rsidR="00B972BF" w:rsidRPr="003D4D0F" w:rsidRDefault="00D2199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14:paraId="27E4DAB0" w14:textId="77777777" w:rsidTr="0036625A">
        <w:trPr>
          <w:trHeight w:val="576"/>
        </w:trPr>
        <w:tc>
          <w:tcPr>
            <w:tcW w:w="4824" w:type="dxa"/>
            <w:vAlign w:val="center"/>
          </w:tcPr>
          <w:p w14:paraId="172DC726" w14:textId="1403F5E8" w:rsidR="0036625A" w:rsidRDefault="0036625A" w:rsidP="00D219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Reference:</w:t>
            </w:r>
            <w:r w:rsidR="00BF25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902EE">
              <w:rPr>
                <w:rFonts w:ascii="Calibri" w:hAnsi="Calibri" w:cs="Calibri"/>
                <w:sz w:val="22"/>
                <w:szCs w:val="22"/>
              </w:rPr>
              <w:t>Training</w:t>
            </w:r>
          </w:p>
        </w:tc>
        <w:tc>
          <w:tcPr>
            <w:tcW w:w="4824" w:type="dxa"/>
            <w:vAlign w:val="center"/>
          </w:tcPr>
          <w:p w14:paraId="523DCCC1" w14:textId="63030C0A" w:rsidR="0036625A" w:rsidRDefault="0036625A" w:rsidP="00D52435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Held on</w:t>
            </w:r>
            <w:r w:rsidRPr="00EC10F6">
              <w:rPr>
                <w:rFonts w:ascii="Calibri" w:hAnsi="Calibri" w:cs="Calibri"/>
                <w:sz w:val="22"/>
                <w:szCs w:val="22"/>
              </w:rPr>
              <w:t>:</w:t>
            </w:r>
            <w:r w:rsidR="00F902EE">
              <w:rPr>
                <w:rFonts w:ascii="Calibri" w:hAnsi="Calibri" w:cs="Calibri"/>
                <w:sz w:val="22"/>
                <w:szCs w:val="22"/>
                <w:u w:val="single"/>
              </w:rPr>
              <w:t xml:space="preserve"> 15 Dec 2025</w:t>
            </w:r>
          </w:p>
        </w:tc>
      </w:tr>
      <w:tr w:rsidR="0036625A" w14:paraId="5A5DE1B2" w14:textId="77777777" w:rsidTr="0036625A">
        <w:trPr>
          <w:trHeight w:val="576"/>
        </w:trPr>
        <w:tc>
          <w:tcPr>
            <w:tcW w:w="4824" w:type="dxa"/>
            <w:vAlign w:val="center"/>
          </w:tcPr>
          <w:p w14:paraId="11A64BDC" w14:textId="7713C1C8" w:rsidR="0036625A" w:rsidRPr="00EC10F6" w:rsidRDefault="0036625A" w:rsidP="00D52435">
            <w:pPr>
              <w:rPr>
                <w:rFonts w:ascii="Calibri" w:hAnsi="Calibri" w:cs="Calibri"/>
                <w:sz w:val="22"/>
                <w:szCs w:val="22"/>
              </w:rPr>
            </w:pPr>
            <w:r w:rsidRPr="00EC10F6">
              <w:rPr>
                <w:rFonts w:ascii="Calibri" w:hAnsi="Calibri" w:cs="Calibri"/>
                <w:sz w:val="22"/>
                <w:szCs w:val="22"/>
              </w:rPr>
              <w:t>Time:</w:t>
            </w:r>
            <w:r w:rsidR="00F902EE">
              <w:rPr>
                <w:rFonts w:ascii="Calibri" w:hAnsi="Calibri" w:cs="Calibri"/>
                <w:sz w:val="22"/>
                <w:szCs w:val="22"/>
              </w:rPr>
              <w:t xml:space="preserve"> 11:20 am</w:t>
            </w:r>
          </w:p>
        </w:tc>
        <w:tc>
          <w:tcPr>
            <w:tcW w:w="4824" w:type="dxa"/>
            <w:vAlign w:val="center"/>
          </w:tcPr>
          <w:p w14:paraId="33B8FA0F" w14:textId="411F95D8" w:rsidR="0036625A" w:rsidRPr="00EC10F6" w:rsidRDefault="0036625A" w:rsidP="00BA52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EC10F6">
              <w:rPr>
                <w:rFonts w:ascii="Calibri" w:hAnsi="Calibri" w:cs="Calibri"/>
                <w:sz w:val="22"/>
                <w:szCs w:val="22"/>
              </w:rPr>
              <w:t>Venue: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  <w:r w:rsidR="00F902EE">
              <w:rPr>
                <w:rFonts w:ascii="Calibri" w:hAnsi="Calibri" w:cs="Calibri"/>
                <w:sz w:val="22"/>
                <w:szCs w:val="22"/>
                <w:u w:val="single"/>
              </w:rPr>
              <w:t>VAN QC Lab</w:t>
            </w:r>
          </w:p>
        </w:tc>
      </w:tr>
    </w:tbl>
    <w:p w14:paraId="5EA8581B" w14:textId="141FD958" w:rsidR="00FA5258" w:rsidRPr="00700D86" w:rsidRDefault="00607444" w:rsidP="00D52435">
      <w:pPr>
        <w:spacing w:before="240" w:line="480" w:lineRule="auto"/>
        <w:ind w:right="7"/>
        <w:rPr>
          <w:rFonts w:ascii="Calibri" w:hAnsi="Calibri" w:cs="Calibri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F902EE">
        <w:rPr>
          <w:rFonts w:ascii="Calibri" w:hAnsi="Calibri" w:cs="Calibri"/>
          <w:sz w:val="22"/>
          <w:szCs w:val="22"/>
          <w:u w:val="single"/>
        </w:rPr>
        <w:t>Practical Demonstration of Spectrophotometer, Preparation of Stock and Sub Stock solutions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152CCAFD" w:rsidR="003932B7" w:rsidRPr="00EC10F6" w:rsidRDefault="00F902EE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0E5E8C94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Himayat Hussain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D6D670B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QCM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5753F093" w:rsidR="003932B7" w:rsidRPr="00EC10F6" w:rsidRDefault="00F902EE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049E7361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Masab Rasheed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5342E91D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AQCM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D98EFA6" w:rsidR="003932B7" w:rsidRPr="00EC10F6" w:rsidRDefault="00F902EE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413462C6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Mubeen Ahmad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6C17D71C" w:rsidR="003932B7" w:rsidRPr="00EC10F6" w:rsidRDefault="00F902EE" w:rsidP="00222F6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Assistant Analyst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A708631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A489310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3EB30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966710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A09F108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6712583F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9D8C7D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C76516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521CAF68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31821953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794BF7" w:rsidRDefault="00FB55A2" w:rsidP="00B31622">
      <w:pPr>
        <w:spacing w:before="960" w:after="240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Signature</w:t>
      </w:r>
      <w:r w:rsidR="00607444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 w:rsidR="00222F69">
        <w:rPr>
          <w:rFonts w:ascii="Calibri" w:hAnsi="Calibri" w:cs="Calibri"/>
          <w:sz w:val="22"/>
          <w:szCs w:val="22"/>
        </w:rPr>
        <w:t xml:space="preserve"> </w:t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</w:p>
    <w:p w14:paraId="64236E24" w14:textId="77777777" w:rsidR="00FB55A2" w:rsidRDefault="00FB55A2" w:rsidP="00D52435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 w:rsidRPr="00EC10F6">
        <w:rPr>
          <w:rFonts w:ascii="Calibri" w:hAnsi="Calibri" w:cs="Calibri"/>
          <w:sz w:val="22"/>
          <w:szCs w:val="22"/>
        </w:rPr>
        <w:t xml:space="preserve">Name </w:t>
      </w:r>
      <w:r w:rsidR="00607444">
        <w:rPr>
          <w:rFonts w:ascii="Calibri" w:hAnsi="Calibri" w:cs="Calibri"/>
          <w:sz w:val="22"/>
          <w:szCs w:val="22"/>
        </w:rPr>
        <w:tab/>
      </w:r>
      <w:r w:rsidR="00607444">
        <w:rPr>
          <w:rFonts w:ascii="Calibri" w:hAnsi="Calibri" w:cs="Calibri"/>
          <w:sz w:val="22"/>
          <w:szCs w:val="22"/>
        </w:rPr>
        <w:tab/>
      </w:r>
      <w:r w:rsidR="00222F69">
        <w:rPr>
          <w:rFonts w:ascii="Calibri" w:hAnsi="Calibri" w:cs="Calibri"/>
          <w:sz w:val="22"/>
          <w:szCs w:val="22"/>
        </w:rPr>
        <w:t xml:space="preserve">: </w:t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</w:p>
    <w:p w14:paraId="3E455450" w14:textId="77777777" w:rsidR="00222F69" w:rsidRPr="00B31622" w:rsidRDefault="00607444" w:rsidP="00B31622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 w:rsidRPr="00EC10F6">
        <w:rPr>
          <w:rFonts w:ascii="Calibri" w:hAnsi="Calibri" w:cs="Calibri"/>
          <w:sz w:val="22"/>
          <w:szCs w:val="22"/>
        </w:rPr>
        <w:t>Designation</w:t>
      </w:r>
      <w:r>
        <w:rPr>
          <w:rFonts w:ascii="Calibri" w:hAnsi="Calibri" w:cs="Calibri"/>
          <w:sz w:val="22"/>
          <w:szCs w:val="22"/>
        </w:rPr>
        <w:tab/>
        <w:t xml:space="preserve">: </w:t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bookmarkStart w:id="0" w:name="_GoBack"/>
      <w:bookmarkEnd w:id="0"/>
    </w:p>
    <w:sectPr w:rsidR="00222F69" w:rsidRPr="00B31622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90CAA" w14:textId="77777777" w:rsidR="007002ED" w:rsidRDefault="007002ED">
      <w:r>
        <w:separator/>
      </w:r>
    </w:p>
  </w:endnote>
  <w:endnote w:type="continuationSeparator" w:id="0">
    <w:p w14:paraId="252CF1FB" w14:textId="77777777" w:rsidR="007002ED" w:rsidRDefault="0070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AE1CFAF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02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02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BC0EE7" w14:textId="77777777" w:rsidR="007002ED" w:rsidRDefault="007002ED">
      <w:r>
        <w:separator/>
      </w:r>
    </w:p>
  </w:footnote>
  <w:footnote w:type="continuationSeparator" w:id="0">
    <w:p w14:paraId="30EEE79C" w14:textId="77777777" w:rsidR="007002ED" w:rsidRDefault="00700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1785C02B" w14:textId="326FC6FF" w:rsidR="00BF2570" w:rsidRDefault="00BF2570" w:rsidP="005E45C6">
    <w:pPr>
      <w:pStyle w:val="Header"/>
    </w:pPr>
  </w:p>
  <w:p w14:paraId="0531F317" w14:textId="0986315F" w:rsidR="00BF2570" w:rsidRDefault="00BF2570" w:rsidP="005E45C6">
    <w:pPr>
      <w:pStyle w:val="Header"/>
    </w:pPr>
  </w:p>
  <w:p w14:paraId="7C20D230" w14:textId="122C82FC" w:rsidR="00BF2570" w:rsidRDefault="00BF2570" w:rsidP="005E45C6">
    <w:pPr>
      <w:pStyle w:val="Header"/>
    </w:pPr>
  </w:p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C244D"/>
    <w:rsid w:val="008F49C0"/>
    <w:rsid w:val="009378CE"/>
    <w:rsid w:val="00953BC6"/>
    <w:rsid w:val="00954165"/>
    <w:rsid w:val="0096000D"/>
    <w:rsid w:val="00987202"/>
    <w:rsid w:val="009A5787"/>
    <w:rsid w:val="00A03777"/>
    <w:rsid w:val="00A33314"/>
    <w:rsid w:val="00A44581"/>
    <w:rsid w:val="00A6069C"/>
    <w:rsid w:val="00A623DE"/>
    <w:rsid w:val="00A701A4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902EE"/>
    <w:rsid w:val="00F92273"/>
    <w:rsid w:val="00FA5258"/>
    <w:rsid w:val="00FA749B"/>
    <w:rsid w:val="00FB3036"/>
    <w:rsid w:val="00FB55A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5BEA9-2C50-4CA8-BA2A-4ED7A858C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54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</cp:lastModifiedBy>
  <cp:revision>2</cp:revision>
  <cp:lastPrinted>2026-01-07T07:46:00Z</cp:lastPrinted>
  <dcterms:created xsi:type="dcterms:W3CDTF">2026-01-07T07:46:00Z</dcterms:created>
  <dcterms:modified xsi:type="dcterms:W3CDTF">2026-01-07T07:46:00Z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