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58AF4F49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0 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April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7DF1BEB7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E23281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0DD2EEEC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E23281" w:rsidRPr="00E23281">
        <w:rPr>
          <w:rFonts w:ascii="Times New Roman" w:hAnsi="Times New Roman"/>
          <w:sz w:val="20"/>
          <w:u w:val="single"/>
        </w:rPr>
        <w:t>Basic Lab Techniques and Practical Demonstration of Humic Acid, pH and Electrical Conductivity Testing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12EF1B8C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A708631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A489310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3EB30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966710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A09F108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6712583F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9D8C7D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C76516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521CAF68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31821953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2AA0" w14:textId="77777777" w:rsidR="00EF4484" w:rsidRDefault="00EF4484">
      <w:r>
        <w:separator/>
      </w:r>
    </w:p>
  </w:endnote>
  <w:endnote w:type="continuationSeparator" w:id="0">
    <w:p w14:paraId="1323E45B" w14:textId="77777777" w:rsidR="00EF4484" w:rsidRDefault="00EF4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2351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884D" w14:textId="77777777" w:rsidR="00EF4484" w:rsidRDefault="00EF4484">
      <w:r>
        <w:separator/>
      </w:r>
    </w:p>
  </w:footnote>
  <w:footnote w:type="continuationSeparator" w:id="0">
    <w:p w14:paraId="79802E35" w14:textId="77777777" w:rsidR="00EF4484" w:rsidRDefault="00EF4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2A298391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1D543B">
            <w:rPr>
              <w:rFonts w:ascii="Times New Roman" w:hAnsi="Times New Roman"/>
              <w:sz w:val="22"/>
            </w:rPr>
            <w:t>0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57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1130B6"/>
    <w:rsid w:val="00194234"/>
    <w:rsid w:val="001B2CB4"/>
    <w:rsid w:val="001D543B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19DF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25B14"/>
    <w:rsid w:val="00A33314"/>
    <w:rsid w:val="00A44581"/>
    <w:rsid w:val="00A6069C"/>
    <w:rsid w:val="00A623DE"/>
    <w:rsid w:val="00A701A4"/>
    <w:rsid w:val="00AC4280"/>
    <w:rsid w:val="00AC6021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EF4484"/>
    <w:rsid w:val="00F22C62"/>
    <w:rsid w:val="00F2386E"/>
    <w:rsid w:val="00F71DB5"/>
    <w:rsid w:val="00F92273"/>
    <w:rsid w:val="00FA5258"/>
    <w:rsid w:val="00FA749B"/>
    <w:rsid w:val="00FB3036"/>
    <w:rsid w:val="00FB55A2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F65DD-02A3-465B-BF58-E9EBAC181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vgreen</cp:lastModifiedBy>
  <cp:revision>5</cp:revision>
  <cp:lastPrinted>2020-10-05T09:35:00Z</cp:lastPrinted>
  <dcterms:created xsi:type="dcterms:W3CDTF">2026-05-04T07:05:00Z</dcterms:created>
  <dcterms:modified xsi:type="dcterms:W3CDTF">2026-06-13T09:33:00Z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