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0CF580E8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E23281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5C0DFF">
              <w:rPr>
                <w:rFonts w:ascii="Times New Roman" w:hAnsi="Times New Roman"/>
                <w:sz w:val="22"/>
                <w:szCs w:val="22"/>
                <w:u w:val="single"/>
              </w:rPr>
              <w:t>2 June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2026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54D0F3A0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5C0DFF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33686E68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5C0DFF" w:rsidRPr="005C0DFF">
        <w:rPr>
          <w:rFonts w:ascii="Times New Roman" w:hAnsi="Times New Roman"/>
          <w:sz w:val="20"/>
          <w:u w:val="single"/>
        </w:rPr>
        <w:t>Laboratories Management System and Internal audit based on ISO/IEC-17025:2017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5E95EEC" w14:textId="12EF1B8C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430" w:type="dxa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A708631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A489310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3EB30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966710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A09F108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6712583F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9D8C7D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C76516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521CAF68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31821953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42AA0" w14:textId="77777777" w:rsidR="00EF4484" w:rsidRDefault="00EF4484">
      <w:r>
        <w:separator/>
      </w:r>
    </w:p>
  </w:endnote>
  <w:endnote w:type="continuationSeparator" w:id="0">
    <w:p w14:paraId="1323E45B" w14:textId="77777777" w:rsidR="00EF4484" w:rsidRDefault="00EF4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6E066966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0D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0D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B884D" w14:textId="77777777" w:rsidR="00EF4484" w:rsidRDefault="00EF4484">
      <w:r>
        <w:separator/>
      </w:r>
    </w:p>
  </w:footnote>
  <w:footnote w:type="continuationSeparator" w:id="0">
    <w:p w14:paraId="79802E35" w14:textId="77777777" w:rsidR="00EF4484" w:rsidRDefault="00EF4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2A298391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</w:t>
          </w:r>
          <w:r w:rsidR="001D543B">
            <w:rPr>
              <w:rFonts w:ascii="Times New Roman" w:hAnsi="Times New Roman"/>
              <w:sz w:val="22"/>
            </w:rPr>
            <w:t>0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1130B6"/>
    <w:rsid w:val="00194234"/>
    <w:rsid w:val="001B2CB4"/>
    <w:rsid w:val="001D543B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19DF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0DFF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25B14"/>
    <w:rsid w:val="00A33314"/>
    <w:rsid w:val="00A44581"/>
    <w:rsid w:val="00A6069C"/>
    <w:rsid w:val="00A623DE"/>
    <w:rsid w:val="00A701A4"/>
    <w:rsid w:val="00AC4280"/>
    <w:rsid w:val="00AC6021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EF4484"/>
    <w:rsid w:val="00F22C62"/>
    <w:rsid w:val="00F2386E"/>
    <w:rsid w:val="00F71DB5"/>
    <w:rsid w:val="00F92273"/>
    <w:rsid w:val="00FA5258"/>
    <w:rsid w:val="00FA749B"/>
    <w:rsid w:val="00FB3036"/>
    <w:rsid w:val="00FB55A2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1199D4-701D-4032-9E8C-86C73D14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0</TotalTime>
  <Pages>1</Pages>
  <Words>42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</cp:lastModifiedBy>
  <cp:revision>2</cp:revision>
  <cp:lastPrinted>2020-10-05T09:35:00Z</cp:lastPrinted>
  <dcterms:created xsi:type="dcterms:W3CDTF">2026-07-04T10:04:00Z</dcterms:created>
  <dcterms:modified xsi:type="dcterms:W3CDTF">2026-07-04T10:04:00Z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