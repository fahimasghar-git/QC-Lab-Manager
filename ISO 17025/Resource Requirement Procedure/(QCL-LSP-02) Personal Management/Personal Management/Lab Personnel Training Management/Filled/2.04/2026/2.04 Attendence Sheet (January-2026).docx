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565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4309"/>
        <w:gridCol w:w="4309"/>
        <w:gridCol w:w="475"/>
      </w:tblGrid>
      <w:tr w:rsidR="00B972BF" w14:paraId="3F0AAA23" w14:textId="77777777" w:rsidTr="00B972BF">
        <w:trPr>
          <w:trHeight w:val="432"/>
        </w:trPr>
        <w:tc>
          <w:tcPr>
            <w:tcW w:w="472" w:type="dxa"/>
            <w:vAlign w:val="center"/>
          </w:tcPr>
          <w:p w14:paraId="390075B4" w14:textId="77777777" w:rsidR="00B972BF" w:rsidRPr="0036625A" w:rsidRDefault="00D52435" w:rsidP="003D4D0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4309" w:type="dxa"/>
            <w:vAlign w:val="center"/>
          </w:tcPr>
          <w:p w14:paraId="61B048EA" w14:textId="77777777" w:rsidR="00B972BF" w:rsidRPr="0036625A" w:rsidRDefault="00B972BF" w:rsidP="00B972BF">
            <w:pPr>
              <w:ind w:left="77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Meeting</w:t>
            </w:r>
          </w:p>
        </w:tc>
        <w:tc>
          <w:tcPr>
            <w:tcW w:w="4309" w:type="dxa"/>
            <w:vAlign w:val="center"/>
          </w:tcPr>
          <w:p w14:paraId="42EA20A2" w14:textId="038723D1" w:rsidR="00B972BF" w:rsidRPr="003D4D0F" w:rsidRDefault="00BD43D2" w:rsidP="00B972BF">
            <w:pPr>
              <w:ind w:left="268" w:right="792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" w:char="F06E"/>
            </w:r>
            <w:r w:rsidR="00D21992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</w:t>
            </w:r>
            <w:r w:rsidR="00B972BF">
              <w:rPr>
                <w:rFonts w:asciiTheme="minorHAnsi" w:hAnsiTheme="minorHAnsi" w:cstheme="minorHAnsi"/>
                <w:b/>
                <w:sz w:val="24"/>
                <w:szCs w:val="24"/>
              </w:rPr>
              <w:t>Training</w:t>
            </w:r>
          </w:p>
        </w:tc>
        <w:tc>
          <w:tcPr>
            <w:tcW w:w="475" w:type="dxa"/>
            <w:vAlign w:val="center"/>
          </w:tcPr>
          <w:p w14:paraId="2AF2C8B6" w14:textId="77777777" w:rsidR="00B972BF" w:rsidRPr="003D4D0F" w:rsidRDefault="00B972BF" w:rsidP="00B972BF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36625A" w:rsidRPr="00BD43D2" w14:paraId="27E4DAB0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72DC726" w14:textId="0A863F48" w:rsidR="0036625A" w:rsidRPr="00BD43D2" w:rsidRDefault="0036625A" w:rsidP="00D2199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Reference:</w:t>
            </w:r>
            <w:r w:rsidR="00BF2570" w:rsidRPr="00BD43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Annual Training Plan</w:t>
            </w:r>
          </w:p>
        </w:tc>
        <w:tc>
          <w:tcPr>
            <w:tcW w:w="4824" w:type="dxa"/>
            <w:vAlign w:val="center"/>
          </w:tcPr>
          <w:p w14:paraId="523DCCC1" w14:textId="57866FFE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Held on: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</w:t>
            </w:r>
            <w:r w:rsidR="005D6509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841A75">
              <w:rPr>
                <w:rFonts w:ascii="Times New Roman" w:hAnsi="Times New Roman"/>
                <w:sz w:val="22"/>
                <w:szCs w:val="22"/>
                <w:u w:val="single"/>
              </w:rPr>
              <w:t>5</w:t>
            </w:r>
            <w:r w:rsidR="005D6509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841A75">
              <w:rPr>
                <w:rFonts w:ascii="Times New Roman" w:hAnsi="Times New Roman"/>
                <w:sz w:val="22"/>
                <w:szCs w:val="22"/>
                <w:u w:val="single"/>
              </w:rPr>
              <w:t>Jan</w:t>
            </w:r>
            <w:r w:rsidR="005D6509">
              <w:rPr>
                <w:rFonts w:ascii="Times New Roman" w:hAnsi="Times New Roman"/>
                <w:sz w:val="22"/>
                <w:szCs w:val="22"/>
                <w:u w:val="single"/>
              </w:rPr>
              <w:t>uary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2026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  <w:tr w:rsidR="0036625A" w:rsidRPr="00BD43D2" w14:paraId="5A5DE1B2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1A64BDC" w14:textId="15D82176" w:rsidR="0036625A" w:rsidRPr="00BD43D2" w:rsidRDefault="0036625A" w:rsidP="00D52435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 xml:space="preserve">Time: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841A75">
              <w:rPr>
                <w:rFonts w:ascii="Times New Roman" w:hAnsi="Times New Roman"/>
                <w:sz w:val="22"/>
                <w:szCs w:val="22"/>
                <w:u w:val="single"/>
              </w:rPr>
              <w:t>0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:00 AM</w:t>
            </w:r>
          </w:p>
        </w:tc>
        <w:tc>
          <w:tcPr>
            <w:tcW w:w="4824" w:type="dxa"/>
            <w:vAlign w:val="center"/>
          </w:tcPr>
          <w:p w14:paraId="33B8FA0F" w14:textId="1593E34C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Venue: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  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VAN QC LAB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</w:tbl>
    <w:p w14:paraId="5EA8581B" w14:textId="5B32E363" w:rsidR="00FA5258" w:rsidRPr="00E23281" w:rsidRDefault="00607444" w:rsidP="00D52435">
      <w:pPr>
        <w:spacing w:before="240" w:line="480" w:lineRule="auto"/>
        <w:ind w:right="7"/>
        <w:rPr>
          <w:rFonts w:ascii="Times New Roman" w:hAnsi="Times New Roman"/>
          <w:sz w:val="28"/>
          <w:u w:val="single"/>
        </w:rPr>
      </w:pPr>
      <w:r>
        <w:rPr>
          <w:rFonts w:ascii="Calibri" w:hAnsi="Calibri" w:cs="Calibri"/>
          <w:sz w:val="22"/>
          <w:szCs w:val="22"/>
        </w:rPr>
        <w:t>Title</w:t>
      </w:r>
      <w:r w:rsidR="00BA52DF">
        <w:rPr>
          <w:rFonts w:ascii="Calibri" w:hAnsi="Calibri" w:cs="Calibri"/>
          <w:sz w:val="22"/>
          <w:szCs w:val="22"/>
        </w:rPr>
        <w:t xml:space="preserve">: </w:t>
      </w:r>
      <w:r w:rsidR="00841A75" w:rsidRPr="00841A75">
        <w:rPr>
          <w:rFonts w:ascii="Times New Roman" w:hAnsi="Times New Roman"/>
          <w:sz w:val="22"/>
          <w:u w:val="single"/>
        </w:rPr>
        <w:t>Fundamentals of ISO/IEC 17025:2017 Lab Management System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3210"/>
        <w:gridCol w:w="3210"/>
        <w:gridCol w:w="2430"/>
      </w:tblGrid>
      <w:tr w:rsidR="003932B7" w:rsidRPr="00EC10F6" w14:paraId="793D0EB3" w14:textId="77777777" w:rsidTr="00F22C62">
        <w:trPr>
          <w:trHeight w:val="576"/>
          <w:tblHeader/>
        </w:trPr>
        <w:tc>
          <w:tcPr>
            <w:tcW w:w="600" w:type="dxa"/>
            <w:shd w:val="clear" w:color="auto" w:fill="EAF1DD" w:themeFill="accent3" w:themeFillTint="33"/>
            <w:vAlign w:val="center"/>
          </w:tcPr>
          <w:p w14:paraId="7B48F9F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S. #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39AA8A18" w14:textId="77777777" w:rsidR="003932B7" w:rsidRPr="00EC10F6" w:rsidRDefault="003932B7" w:rsidP="003932B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5E807CE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2430" w:type="dxa"/>
            <w:shd w:val="clear" w:color="auto" w:fill="EAF1DD" w:themeFill="accent3" w:themeFillTint="33"/>
            <w:vAlign w:val="center"/>
          </w:tcPr>
          <w:p w14:paraId="0243AC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Signature</w:t>
            </w:r>
          </w:p>
        </w:tc>
      </w:tr>
      <w:tr w:rsidR="003932B7" w:rsidRPr="00EC10F6" w14:paraId="474B88E3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669DA52" w14:textId="4FEDDA5F" w:rsidR="003932B7" w:rsidRPr="00EC10F6" w:rsidRDefault="003932B7" w:rsidP="00860FE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5E95EE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EB43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407AEFBA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2701C59C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7CF4FE5" w14:textId="72DF3BF3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738DF75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BE1481F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1C98A515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BD2359E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A06C73E" w14:textId="790BBBB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11659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17979F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7C48B199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3977A348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1A5FABC4" w14:textId="522DE8D9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634D4EF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7DB9F5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F7BBFB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10E2E4CD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DBFD108" w14:textId="464AA6AC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2C2EB8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AD1BE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B8B0F9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E6433BD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6B7050D8" w14:textId="38E8E628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EDA51C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880700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62576901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481B3E3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7521B478" w14:textId="59D265E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2915657E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E35D0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1174AF9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55E00947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3EDED8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062429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44A71D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26FD1374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825E656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ED0D53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C90727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C838CF4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6DC34B1F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162B41E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610257A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1EA20A6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DF35ED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7C8B26F6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72FEF24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42A4830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3C4413EA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1ABCD1E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58CE2360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C0B5855" w14:textId="77777777" w:rsidTr="00222F69">
        <w:trPr>
          <w:trHeight w:val="576"/>
        </w:trPr>
        <w:tc>
          <w:tcPr>
            <w:tcW w:w="600" w:type="dxa"/>
            <w:vAlign w:val="center"/>
          </w:tcPr>
          <w:p w14:paraId="04F62D0C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732AC74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vAlign w:val="center"/>
          </w:tcPr>
          <w:p w14:paraId="4B2CB9A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vAlign w:val="center"/>
          </w:tcPr>
          <w:p w14:paraId="0DDC007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5D05396" w14:textId="77777777" w:rsidR="00256BC3" w:rsidRPr="00E23281" w:rsidRDefault="00FB55A2" w:rsidP="00B31622">
      <w:pPr>
        <w:spacing w:before="960" w:after="240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Signature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Pr="00E23281">
        <w:rPr>
          <w:rFonts w:ascii="Times New Roman" w:hAnsi="Times New Roman"/>
          <w:sz w:val="22"/>
          <w:szCs w:val="22"/>
        </w:rPr>
        <w:t>:</w:t>
      </w:r>
      <w:r w:rsidR="00222F69" w:rsidRPr="00E23281">
        <w:rPr>
          <w:rFonts w:ascii="Times New Roman" w:hAnsi="Times New Roman"/>
          <w:sz w:val="22"/>
          <w:szCs w:val="22"/>
        </w:rPr>
        <w:t xml:space="preserve"> </w:t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64236E24" w14:textId="4AF331FE" w:rsidR="00FB55A2" w:rsidRPr="00E23281" w:rsidRDefault="00BD43D2" w:rsidP="00D52435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 xml:space="preserve">Trainer </w:t>
      </w:r>
      <w:r w:rsidR="00FB55A2" w:rsidRPr="00E23281">
        <w:rPr>
          <w:rFonts w:ascii="Times New Roman" w:hAnsi="Times New Roman"/>
          <w:sz w:val="22"/>
          <w:szCs w:val="22"/>
        </w:rPr>
        <w:t xml:space="preserve">Name 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="00222F69" w:rsidRPr="00E23281">
        <w:rPr>
          <w:rFonts w:ascii="Times New Roman" w:hAnsi="Times New Roman"/>
          <w:sz w:val="22"/>
          <w:szCs w:val="22"/>
        </w:rPr>
        <w:t xml:space="preserve">: </w:t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3E455450" w14:textId="77777777" w:rsidR="00222F69" w:rsidRPr="00E23281" w:rsidRDefault="00607444" w:rsidP="00B31622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Designation</w:t>
      </w:r>
      <w:r w:rsidRPr="00E23281">
        <w:rPr>
          <w:rFonts w:ascii="Times New Roman" w:hAnsi="Times New Roman"/>
          <w:sz w:val="22"/>
          <w:szCs w:val="22"/>
        </w:rPr>
        <w:tab/>
        <w:t xml:space="preserve">: </w:t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</w:p>
    <w:sectPr w:rsidR="00222F69" w:rsidRPr="00E23281" w:rsidSect="00953BC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9" w:h="16834" w:code="9"/>
      <w:pgMar w:top="1260" w:right="1008" w:bottom="1080" w:left="117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9E469" w14:textId="77777777" w:rsidR="002648BF" w:rsidRDefault="002648BF">
      <w:r>
        <w:separator/>
      </w:r>
    </w:p>
  </w:endnote>
  <w:endnote w:type="continuationSeparator" w:id="0">
    <w:p w14:paraId="21023FF8" w14:textId="77777777" w:rsidR="002648BF" w:rsidRDefault="00264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9F493" w14:textId="77777777" w:rsidR="00A9694A" w:rsidRDefault="00A969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723513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B94D3E5" w14:textId="7BFA7F34" w:rsidR="00BF2570" w:rsidRDefault="00BF257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841C03" w14:textId="77777777" w:rsidR="00BF2570" w:rsidRDefault="00BF25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DAE6" w14:textId="77777777" w:rsidR="00A9694A" w:rsidRDefault="00A969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CD06D" w14:textId="77777777" w:rsidR="002648BF" w:rsidRDefault="002648BF">
      <w:r>
        <w:separator/>
      </w:r>
    </w:p>
  </w:footnote>
  <w:footnote w:type="continuationSeparator" w:id="0">
    <w:p w14:paraId="15FA7F1A" w14:textId="77777777" w:rsidR="002648BF" w:rsidRDefault="00264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D263A" w14:textId="77777777" w:rsidR="00A9694A" w:rsidRDefault="00A969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7970C" w14:textId="0626D84F" w:rsidR="00B31622" w:rsidRDefault="00B31622" w:rsidP="005E45C6">
    <w:pPr>
      <w:pStyle w:val="Header"/>
    </w:pPr>
  </w:p>
  <w:p w14:paraId="1B45112A" w14:textId="77777777" w:rsidR="00BF2570" w:rsidRDefault="00BF2570" w:rsidP="005E45C6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350"/>
      <w:gridCol w:w="1962"/>
    </w:tblGrid>
    <w:tr w:rsidR="00BF2570" w:rsidRPr="007821ED" w14:paraId="57BA6A2C" w14:textId="77777777" w:rsidTr="00BF2570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84773A6" w14:textId="77777777" w:rsidR="00BF2570" w:rsidRPr="007821ED" w:rsidRDefault="00BF2570" w:rsidP="00BF2570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noProof/>
              <w:sz w:val="24"/>
              <w:lang w:val="en-CA" w:eastAsia="en-CA"/>
            </w:rPr>
            <w:drawing>
              <wp:inline distT="0" distB="0" distL="0" distR="0" wp14:anchorId="57272AF8" wp14:editId="14A84855">
                <wp:extent cx="749300" cy="6223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82C8D49" w14:textId="77777777" w:rsidR="00BF2570" w:rsidRPr="007821ED" w:rsidRDefault="00BF2570" w:rsidP="00BF2570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b/>
              <w:bCs/>
              <w:sz w:val="24"/>
              <w:lang w:val="en-CA" w:eastAsia="en-CA"/>
            </w:rPr>
            <w:t>TRAINING ATTENDENCE SHEET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34E52B" w14:textId="77777777" w:rsidR="00BF2570" w:rsidRPr="007821ED" w:rsidRDefault="00BF2570" w:rsidP="00BF2570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 xml:space="preserve">Doc.# 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484637" w14:textId="77777777" w:rsidR="00BF2570" w:rsidRPr="007821ED" w:rsidRDefault="00BF2570" w:rsidP="000F116C">
          <w:pPr>
            <w:jc w:val="center"/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QCL-FRM-2.04</w:t>
          </w:r>
        </w:p>
      </w:tc>
    </w:tr>
    <w:tr w:rsidR="000F116C" w:rsidRPr="007821ED" w14:paraId="21394DAA" w14:textId="77777777" w:rsidTr="00BF2570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87F91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C6A9242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F79D7B3" w14:textId="77777777" w:rsidR="000F116C" w:rsidRPr="007821ED" w:rsidRDefault="000F116C" w:rsidP="000F116C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Issue Date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54D342" w14:textId="55A2864A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01-02-2025</w:t>
          </w:r>
        </w:p>
      </w:tc>
    </w:tr>
    <w:tr w:rsidR="000F116C" w:rsidRPr="007821ED" w14:paraId="7929E445" w14:textId="77777777" w:rsidTr="00B75B7D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E653F9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D4431C1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C35AD07" w14:textId="77777777" w:rsidR="000F116C" w:rsidRPr="007821ED" w:rsidRDefault="000F116C" w:rsidP="000F116C">
          <w:pPr>
            <w:rPr>
              <w:rFonts w:ascii="Times New Roman" w:hAnsi="Times New Roman"/>
              <w:szCs w:val="20"/>
              <w:lang w:val="en-CA" w:eastAsia="en-CA"/>
            </w:rPr>
          </w:pPr>
          <w:r>
            <w:rPr>
              <w:rFonts w:ascii="Times New Roman" w:hAnsi="Times New Roman"/>
              <w:sz w:val="24"/>
              <w:lang w:val="en-CA" w:eastAsia="en-CA"/>
            </w:rPr>
            <w:t>Rev</w:t>
          </w:r>
          <w:r w:rsidRPr="007821ED">
            <w:rPr>
              <w:rFonts w:ascii="Times New Roman" w:hAnsi="Times New Roman"/>
              <w:sz w:val="24"/>
              <w:lang w:val="en-CA" w:eastAsia="en-CA"/>
            </w:rPr>
            <w:t>#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3BBF61" w14:textId="192BF3C2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</w:t>
          </w:r>
          <w:r w:rsidR="00A9694A">
            <w:rPr>
              <w:rFonts w:ascii="Times New Roman" w:hAnsi="Times New Roman"/>
              <w:sz w:val="22"/>
            </w:rPr>
            <w:t>0</w:t>
          </w:r>
        </w:p>
      </w:tc>
    </w:tr>
  </w:tbl>
  <w:p w14:paraId="3B4CE391" w14:textId="77777777" w:rsidR="00BF2570" w:rsidRPr="005E45C6" w:rsidRDefault="00BF2570" w:rsidP="005E45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75FBE" w14:textId="77777777" w:rsidR="00A9694A" w:rsidRDefault="00A969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D6CE2"/>
    <w:multiLevelType w:val="hybridMultilevel"/>
    <w:tmpl w:val="26BAFCEA"/>
    <w:lvl w:ilvl="0" w:tplc="4042A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583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CE"/>
    <w:rsid w:val="000145A5"/>
    <w:rsid w:val="00026FFE"/>
    <w:rsid w:val="00043514"/>
    <w:rsid w:val="00076C3E"/>
    <w:rsid w:val="00076ED5"/>
    <w:rsid w:val="000A7299"/>
    <w:rsid w:val="000B1AB0"/>
    <w:rsid w:val="000E4C27"/>
    <w:rsid w:val="000F116C"/>
    <w:rsid w:val="000F4D66"/>
    <w:rsid w:val="000F4F49"/>
    <w:rsid w:val="001130B6"/>
    <w:rsid w:val="00194234"/>
    <w:rsid w:val="001B2CB4"/>
    <w:rsid w:val="002138F0"/>
    <w:rsid w:val="00222F69"/>
    <w:rsid w:val="002405C5"/>
    <w:rsid w:val="0025250B"/>
    <w:rsid w:val="00256BC3"/>
    <w:rsid w:val="00263936"/>
    <w:rsid w:val="002648BF"/>
    <w:rsid w:val="00276B8C"/>
    <w:rsid w:val="00296809"/>
    <w:rsid w:val="002A06A8"/>
    <w:rsid w:val="002C6DA7"/>
    <w:rsid w:val="00334C08"/>
    <w:rsid w:val="003366A9"/>
    <w:rsid w:val="00342754"/>
    <w:rsid w:val="0036625A"/>
    <w:rsid w:val="003925E7"/>
    <w:rsid w:val="003932B7"/>
    <w:rsid w:val="003B5176"/>
    <w:rsid w:val="003B58B4"/>
    <w:rsid w:val="003B758B"/>
    <w:rsid w:val="003D4D0F"/>
    <w:rsid w:val="00417272"/>
    <w:rsid w:val="0042009D"/>
    <w:rsid w:val="00446D97"/>
    <w:rsid w:val="00456620"/>
    <w:rsid w:val="00486258"/>
    <w:rsid w:val="00495E0E"/>
    <w:rsid w:val="004B3D5E"/>
    <w:rsid w:val="004D66CD"/>
    <w:rsid w:val="004E0EA4"/>
    <w:rsid w:val="004E158D"/>
    <w:rsid w:val="005052C5"/>
    <w:rsid w:val="005074EB"/>
    <w:rsid w:val="00510CEB"/>
    <w:rsid w:val="0051709F"/>
    <w:rsid w:val="005251F2"/>
    <w:rsid w:val="00531002"/>
    <w:rsid w:val="005436FB"/>
    <w:rsid w:val="00545B1B"/>
    <w:rsid w:val="005715D0"/>
    <w:rsid w:val="00585023"/>
    <w:rsid w:val="005B0785"/>
    <w:rsid w:val="005B62A6"/>
    <w:rsid w:val="005B661B"/>
    <w:rsid w:val="005C5659"/>
    <w:rsid w:val="005D6509"/>
    <w:rsid w:val="005E2E84"/>
    <w:rsid w:val="005E45C6"/>
    <w:rsid w:val="005F55D3"/>
    <w:rsid w:val="005F59CE"/>
    <w:rsid w:val="00607444"/>
    <w:rsid w:val="00615A33"/>
    <w:rsid w:val="0062621F"/>
    <w:rsid w:val="00685803"/>
    <w:rsid w:val="00691FEA"/>
    <w:rsid w:val="00692553"/>
    <w:rsid w:val="006C1B0B"/>
    <w:rsid w:val="006E092E"/>
    <w:rsid w:val="006E2746"/>
    <w:rsid w:val="006F3063"/>
    <w:rsid w:val="006F4231"/>
    <w:rsid w:val="007002ED"/>
    <w:rsid w:val="00700D86"/>
    <w:rsid w:val="00713C3A"/>
    <w:rsid w:val="007554A1"/>
    <w:rsid w:val="00794BF7"/>
    <w:rsid w:val="007C174F"/>
    <w:rsid w:val="007D3D6E"/>
    <w:rsid w:val="007F01B0"/>
    <w:rsid w:val="00832D50"/>
    <w:rsid w:val="00841A75"/>
    <w:rsid w:val="0085097E"/>
    <w:rsid w:val="0085168B"/>
    <w:rsid w:val="00860FEB"/>
    <w:rsid w:val="008C244D"/>
    <w:rsid w:val="008F49C0"/>
    <w:rsid w:val="009378CE"/>
    <w:rsid w:val="00953BC6"/>
    <w:rsid w:val="00954165"/>
    <w:rsid w:val="0096000D"/>
    <w:rsid w:val="00987202"/>
    <w:rsid w:val="009A5787"/>
    <w:rsid w:val="009E4029"/>
    <w:rsid w:val="00A03777"/>
    <w:rsid w:val="00A33314"/>
    <w:rsid w:val="00A44581"/>
    <w:rsid w:val="00A6069C"/>
    <w:rsid w:val="00A623DE"/>
    <w:rsid w:val="00A701A4"/>
    <w:rsid w:val="00A9694A"/>
    <w:rsid w:val="00AA30FC"/>
    <w:rsid w:val="00AC4280"/>
    <w:rsid w:val="00AE3851"/>
    <w:rsid w:val="00B20E70"/>
    <w:rsid w:val="00B30668"/>
    <w:rsid w:val="00B31622"/>
    <w:rsid w:val="00B61F49"/>
    <w:rsid w:val="00B83D87"/>
    <w:rsid w:val="00B84015"/>
    <w:rsid w:val="00B93C4D"/>
    <w:rsid w:val="00B972BF"/>
    <w:rsid w:val="00BA52DF"/>
    <w:rsid w:val="00BA61F2"/>
    <w:rsid w:val="00BB5323"/>
    <w:rsid w:val="00BD43D2"/>
    <w:rsid w:val="00BE2522"/>
    <w:rsid w:val="00BF2570"/>
    <w:rsid w:val="00C03C6B"/>
    <w:rsid w:val="00C166AB"/>
    <w:rsid w:val="00C7038A"/>
    <w:rsid w:val="00CB3760"/>
    <w:rsid w:val="00CE0151"/>
    <w:rsid w:val="00CE6342"/>
    <w:rsid w:val="00D21992"/>
    <w:rsid w:val="00D23C62"/>
    <w:rsid w:val="00D33424"/>
    <w:rsid w:val="00D45220"/>
    <w:rsid w:val="00D52435"/>
    <w:rsid w:val="00D621F4"/>
    <w:rsid w:val="00D82A57"/>
    <w:rsid w:val="00D84064"/>
    <w:rsid w:val="00DB1764"/>
    <w:rsid w:val="00E13E3C"/>
    <w:rsid w:val="00E23281"/>
    <w:rsid w:val="00E43721"/>
    <w:rsid w:val="00E43BAB"/>
    <w:rsid w:val="00E4591C"/>
    <w:rsid w:val="00E60E43"/>
    <w:rsid w:val="00E67773"/>
    <w:rsid w:val="00E71DBA"/>
    <w:rsid w:val="00EA2581"/>
    <w:rsid w:val="00EA4E7B"/>
    <w:rsid w:val="00EC10F6"/>
    <w:rsid w:val="00EF43F4"/>
    <w:rsid w:val="00F22C62"/>
    <w:rsid w:val="00F2386E"/>
    <w:rsid w:val="00F71DB5"/>
    <w:rsid w:val="00F92273"/>
    <w:rsid w:val="00FA5258"/>
    <w:rsid w:val="00FA749B"/>
    <w:rsid w:val="00FB3036"/>
    <w:rsid w:val="00FB55A2"/>
    <w:rsid w:val="00FC4620"/>
    <w:rsid w:val="00FD404B"/>
    <w:rsid w:val="00FF24B1"/>
    <w:rsid w:val="00FF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81403"/>
  <w15:docId w15:val="{89C161AA-0C3C-4E97-9905-FC1A8425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paragraph" w:styleId="Header">
    <w:name w:val="header"/>
    <w:basedOn w:val="Normal"/>
    <w:link w:val="HeaderChar"/>
    <w:rsid w:val="00B83D8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Footer">
    <w:name w:val="footer"/>
    <w:aliases w:val=" Char Char"/>
    <w:basedOn w:val="Normal"/>
    <w:link w:val="FooterChar"/>
    <w:uiPriority w:val="99"/>
    <w:rsid w:val="00B83D8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3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5F55D3"/>
    <w:rPr>
      <w:rFonts w:ascii="Tahoma" w:hAnsi="Tahoma"/>
      <w:spacing w:val="4"/>
      <w:sz w:val="16"/>
      <w:szCs w:val="18"/>
    </w:rPr>
  </w:style>
  <w:style w:type="table" w:customStyle="1" w:styleId="TableGrid2">
    <w:name w:val="Table Grid2"/>
    <w:basedOn w:val="TableNormal"/>
    <w:next w:val="TableGrid"/>
    <w:uiPriority w:val="59"/>
    <w:rsid w:val="00BA52DF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3D4D0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334C08"/>
    <w:rPr>
      <w:rFonts w:ascii="Tahoma" w:hAnsi="Tahoma"/>
      <w:spacing w:val="4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0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fnoman\LOCALS~1\Temp\TCD2C96.tmp\Meeting%20minu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38AD7D-0C59-455F-974B-9A31094C3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</Template>
  <TotalTime>2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COPC Weekly Meeting</vt:lpstr>
    </vt:vector>
  </TitlesOfParts>
  <Company>Microsoft Corporation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COPC Weekly Meeting</dc:title>
  <dc:creator>fnoman</dc:creator>
  <cp:lastModifiedBy>vgreen</cp:lastModifiedBy>
  <cp:revision>4</cp:revision>
  <cp:lastPrinted>2020-10-05T09:35:00Z</cp:lastPrinted>
  <dcterms:created xsi:type="dcterms:W3CDTF">2026-05-04T07:15:00Z</dcterms:created>
  <dcterms:modified xsi:type="dcterms:W3CDTF">2026-06-13T09:34:00Z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</Properties>
</file>