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13F607D2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0F4F49">
              <w:rPr>
                <w:rFonts w:ascii="Times New Roman" w:hAnsi="Times New Roman"/>
                <w:sz w:val="22"/>
                <w:szCs w:val="22"/>
                <w:u w:val="single"/>
              </w:rPr>
              <w:t>02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0F4F49">
              <w:rPr>
                <w:rFonts w:ascii="Times New Roman" w:hAnsi="Times New Roman"/>
                <w:sz w:val="22"/>
                <w:szCs w:val="22"/>
                <w:u w:val="single"/>
              </w:rPr>
              <w:t>March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2026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7DF1BEB7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E23281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152B901E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bookmarkStart w:id="0" w:name="_Hlk228788847"/>
      <w:bookmarkStart w:id="1" w:name="_GoBack"/>
      <w:r w:rsidR="00792410" w:rsidRPr="00792410">
        <w:rPr>
          <w:rFonts w:ascii="Times New Roman" w:hAnsi="Times New Roman"/>
          <w:sz w:val="22"/>
          <w:szCs w:val="22"/>
          <w:u w:val="single"/>
        </w:rPr>
        <w:t>Measurement of Uncertainty Training</w:t>
      </w:r>
      <w:bookmarkEnd w:id="0"/>
      <w:r w:rsidR="00792410" w:rsidRPr="00792410">
        <w:rPr>
          <w:rFonts w:ascii="Times New Roman" w:hAnsi="Times New Roman"/>
          <w:sz w:val="22"/>
          <w:szCs w:val="22"/>
          <w:u w:val="single"/>
        </w:rPr>
        <w:t xml:space="preserve"> Course based on ISO/IEC 17025:2017, Internal audit planning, root cause analysis and CAPA follow-up</w:t>
      </w:r>
      <w:bookmarkEnd w:id="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884117" w14:textId="77777777" w:rsidR="00B95353" w:rsidRDefault="00B95353">
      <w:r>
        <w:separator/>
      </w:r>
    </w:p>
  </w:endnote>
  <w:endnote w:type="continuationSeparator" w:id="0">
    <w:p w14:paraId="2DA3B6D6" w14:textId="77777777" w:rsidR="00B95353" w:rsidRDefault="00B95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357C27" w14:textId="77777777" w:rsidR="003E586D" w:rsidRDefault="003E58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3626FC2C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4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4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6D455" w14:textId="77777777" w:rsidR="003E586D" w:rsidRDefault="003E5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C4AA1" w14:textId="77777777" w:rsidR="00B95353" w:rsidRDefault="00B95353">
      <w:r>
        <w:separator/>
      </w:r>
    </w:p>
  </w:footnote>
  <w:footnote w:type="continuationSeparator" w:id="0">
    <w:p w14:paraId="4198C647" w14:textId="77777777" w:rsidR="00B95353" w:rsidRDefault="00B95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B589D" w14:textId="77777777" w:rsidR="003E586D" w:rsidRDefault="003E58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247B5475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</w:t>
          </w:r>
          <w:r w:rsidR="003E586D">
            <w:rPr>
              <w:rFonts w:ascii="Times New Roman" w:hAnsi="Times New Roman"/>
              <w:sz w:val="22"/>
            </w:rPr>
            <w:t>0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CC411" w14:textId="77777777" w:rsidR="003E586D" w:rsidRDefault="003E58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3E586D"/>
    <w:rsid w:val="00417272"/>
    <w:rsid w:val="0042009D"/>
    <w:rsid w:val="00446D97"/>
    <w:rsid w:val="00456620"/>
    <w:rsid w:val="00486258"/>
    <w:rsid w:val="00495E0E"/>
    <w:rsid w:val="00496C4B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2410"/>
    <w:rsid w:val="00794BF7"/>
    <w:rsid w:val="007C174F"/>
    <w:rsid w:val="007D3D6E"/>
    <w:rsid w:val="007F01B0"/>
    <w:rsid w:val="00832D50"/>
    <w:rsid w:val="0085097E"/>
    <w:rsid w:val="0085168B"/>
    <w:rsid w:val="00860FEB"/>
    <w:rsid w:val="008C244D"/>
    <w:rsid w:val="008F49C0"/>
    <w:rsid w:val="009378CE"/>
    <w:rsid w:val="00953BC6"/>
    <w:rsid w:val="00954165"/>
    <w:rsid w:val="0096000D"/>
    <w:rsid w:val="00987202"/>
    <w:rsid w:val="009A5787"/>
    <w:rsid w:val="009A6158"/>
    <w:rsid w:val="009E4029"/>
    <w:rsid w:val="00A03777"/>
    <w:rsid w:val="00A33314"/>
    <w:rsid w:val="00A44581"/>
    <w:rsid w:val="00A6069C"/>
    <w:rsid w:val="00A623DE"/>
    <w:rsid w:val="00A701A4"/>
    <w:rsid w:val="00AC4280"/>
    <w:rsid w:val="00AE3851"/>
    <w:rsid w:val="00B20E70"/>
    <w:rsid w:val="00B30668"/>
    <w:rsid w:val="00B31622"/>
    <w:rsid w:val="00B61F49"/>
    <w:rsid w:val="00B83D87"/>
    <w:rsid w:val="00B84015"/>
    <w:rsid w:val="00B93C4D"/>
    <w:rsid w:val="00B95353"/>
    <w:rsid w:val="00B972BF"/>
    <w:rsid w:val="00BA52DF"/>
    <w:rsid w:val="00BA61F2"/>
    <w:rsid w:val="00BB5323"/>
    <w:rsid w:val="00BD43D2"/>
    <w:rsid w:val="00BE2522"/>
    <w:rsid w:val="00BF2570"/>
    <w:rsid w:val="00C03C6B"/>
    <w:rsid w:val="00C166AB"/>
    <w:rsid w:val="00C7038A"/>
    <w:rsid w:val="00CB3760"/>
    <w:rsid w:val="00CE0151"/>
    <w:rsid w:val="00CE0DE4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DD1E78"/>
    <w:rsid w:val="00E13E3C"/>
    <w:rsid w:val="00E23281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F22C62"/>
    <w:rsid w:val="00F2386E"/>
    <w:rsid w:val="00F71DB5"/>
    <w:rsid w:val="00F92273"/>
    <w:rsid w:val="00FA5258"/>
    <w:rsid w:val="00FA749B"/>
    <w:rsid w:val="00FB3036"/>
    <w:rsid w:val="00FB55A2"/>
    <w:rsid w:val="00FC4620"/>
    <w:rsid w:val="00FC6F42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1C008-95B3-4F52-B22B-8C56BC566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</cp:lastModifiedBy>
  <cp:revision>6</cp:revision>
  <cp:lastPrinted>2020-10-05T09:35:00Z</cp:lastPrinted>
  <dcterms:created xsi:type="dcterms:W3CDTF">2026-05-04T07:09:00Z</dcterms:created>
  <dcterms:modified xsi:type="dcterms:W3CDTF">2026-07-08T10:27:00Z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