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33FE7959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06077D">
              <w:rPr>
                <w:rFonts w:ascii="Times New Roman" w:hAnsi="Times New Roman"/>
                <w:sz w:val="22"/>
                <w:szCs w:val="22"/>
                <w:u w:val="single"/>
              </w:rPr>
              <w:t>14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860FEB">
              <w:rPr>
                <w:rFonts w:ascii="Times New Roman" w:hAnsi="Times New Roman"/>
                <w:sz w:val="22"/>
                <w:szCs w:val="22"/>
                <w:u w:val="single"/>
              </w:rPr>
              <w:t>May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2026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5DC690DC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11:00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678B22F5" w:rsidR="00FA5258" w:rsidRPr="00BD43D2" w:rsidRDefault="00607444" w:rsidP="00D52435">
      <w:pPr>
        <w:spacing w:before="240" w:line="480" w:lineRule="auto"/>
        <w:ind w:right="7"/>
        <w:rPr>
          <w:rFonts w:ascii="Times New Roman" w:hAnsi="Times New Roman"/>
          <w:sz w:val="22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BD43D2" w:rsidRPr="00BD43D2">
        <w:rPr>
          <w:rFonts w:ascii="Times New Roman" w:hAnsi="Times New Roman"/>
          <w:sz w:val="22"/>
          <w:u w:val="single"/>
        </w:rPr>
        <w:t>Basic Techniques and Practical Demonstration of Soil Testing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A708631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A489310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3EB30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966710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A09F108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6712583F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9D8C7D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C76516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521CAF68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31821953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794BF7" w:rsidRDefault="00FB55A2" w:rsidP="00B31622">
      <w:pPr>
        <w:spacing w:before="960" w:after="240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Signature</w:t>
      </w:r>
      <w:r w:rsidR="00607444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 w:rsidR="00222F69">
        <w:rPr>
          <w:rFonts w:ascii="Calibri" w:hAnsi="Calibri" w:cs="Calibri"/>
          <w:sz w:val="22"/>
          <w:szCs w:val="22"/>
        </w:rPr>
        <w:t xml:space="preserve"> </w:t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</w:p>
    <w:p w14:paraId="64236E24" w14:textId="4AF331FE" w:rsidR="00FB55A2" w:rsidRDefault="00BD43D2" w:rsidP="00D52435">
      <w:pPr>
        <w:spacing w:after="240"/>
        <w:ind w:right="-173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 xml:space="preserve">Trainer </w:t>
      </w:r>
      <w:r w:rsidR="00FB55A2" w:rsidRPr="00EC10F6">
        <w:rPr>
          <w:rFonts w:ascii="Calibri" w:hAnsi="Calibri" w:cs="Calibri"/>
          <w:sz w:val="22"/>
          <w:szCs w:val="22"/>
        </w:rPr>
        <w:t xml:space="preserve">Name </w:t>
      </w:r>
      <w:r w:rsidR="00607444">
        <w:rPr>
          <w:rFonts w:ascii="Calibri" w:hAnsi="Calibri" w:cs="Calibri"/>
          <w:sz w:val="22"/>
          <w:szCs w:val="22"/>
        </w:rPr>
        <w:tab/>
      </w:r>
      <w:r w:rsidR="00222F69">
        <w:rPr>
          <w:rFonts w:ascii="Calibri" w:hAnsi="Calibri" w:cs="Calibri"/>
          <w:sz w:val="22"/>
          <w:szCs w:val="22"/>
        </w:rPr>
        <w:t xml:space="preserve">: </w:t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</w:p>
    <w:p w14:paraId="3E455450" w14:textId="77777777" w:rsidR="00222F69" w:rsidRPr="00B31622" w:rsidRDefault="00607444" w:rsidP="00B31622">
      <w:pPr>
        <w:spacing w:after="240"/>
        <w:ind w:right="-173"/>
        <w:rPr>
          <w:rFonts w:ascii="Calibri" w:hAnsi="Calibri" w:cs="Calibri"/>
          <w:sz w:val="22"/>
          <w:szCs w:val="22"/>
          <w:u w:val="single"/>
        </w:rPr>
      </w:pPr>
      <w:r w:rsidRPr="00EC10F6">
        <w:rPr>
          <w:rFonts w:ascii="Calibri" w:hAnsi="Calibri" w:cs="Calibri"/>
          <w:sz w:val="22"/>
          <w:szCs w:val="22"/>
        </w:rPr>
        <w:t>Designation</w:t>
      </w:r>
      <w:r>
        <w:rPr>
          <w:rFonts w:ascii="Calibri" w:hAnsi="Calibri" w:cs="Calibri"/>
          <w:sz w:val="22"/>
          <w:szCs w:val="22"/>
        </w:rPr>
        <w:tab/>
        <w:t xml:space="preserve">: </w:t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</w:p>
    <w:sectPr w:rsidR="00222F69" w:rsidRPr="00B31622" w:rsidSect="00953B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5E4CA" w14:textId="77777777" w:rsidR="003A20BA" w:rsidRDefault="003A20BA">
      <w:r>
        <w:separator/>
      </w:r>
    </w:p>
  </w:endnote>
  <w:endnote w:type="continuationSeparator" w:id="0">
    <w:p w14:paraId="5C1B24EE" w14:textId="77777777" w:rsidR="003A20BA" w:rsidRDefault="003A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8168B" w14:textId="77777777" w:rsidR="00E234CD" w:rsidRDefault="00E234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72351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2FB87" w14:textId="77777777" w:rsidR="00E234CD" w:rsidRDefault="00E23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A056" w14:textId="77777777" w:rsidR="003A20BA" w:rsidRDefault="003A20BA">
      <w:r>
        <w:separator/>
      </w:r>
    </w:p>
  </w:footnote>
  <w:footnote w:type="continuationSeparator" w:id="0">
    <w:p w14:paraId="30AE4AA6" w14:textId="77777777" w:rsidR="003A20BA" w:rsidRDefault="003A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17FB" w14:textId="77777777" w:rsidR="00E234CD" w:rsidRDefault="00E234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0B122C83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</w:t>
          </w:r>
          <w:r w:rsidR="00E234CD">
            <w:rPr>
              <w:rFonts w:ascii="Times New Roman" w:hAnsi="Times New Roman"/>
              <w:sz w:val="22"/>
            </w:rPr>
            <w:t>0</w:t>
          </w:r>
        </w:p>
      </w:tc>
    </w:tr>
  </w:tbl>
  <w:p w14:paraId="1785C02B" w14:textId="326FC6FF" w:rsidR="00BF2570" w:rsidRDefault="00BF2570" w:rsidP="005E45C6">
    <w:pPr>
      <w:pStyle w:val="Header"/>
    </w:pPr>
  </w:p>
  <w:p w14:paraId="0531F317" w14:textId="0986315F" w:rsidR="00BF2570" w:rsidRDefault="00BF2570" w:rsidP="005E45C6">
    <w:pPr>
      <w:pStyle w:val="Header"/>
    </w:pPr>
  </w:p>
  <w:p w14:paraId="7C20D230" w14:textId="122C82FC" w:rsidR="00BF2570" w:rsidRDefault="00BF2570" w:rsidP="005E45C6">
    <w:pPr>
      <w:pStyle w:val="Header"/>
    </w:pPr>
  </w:p>
  <w:p w14:paraId="3B4CE391" w14:textId="77777777" w:rsidR="00BF2570" w:rsidRPr="005E45C6" w:rsidRDefault="00BF2570" w:rsidP="005E45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E547" w14:textId="77777777" w:rsidR="00E234CD" w:rsidRDefault="00E234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09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78CE"/>
    <w:rsid w:val="000145A5"/>
    <w:rsid w:val="00026FFE"/>
    <w:rsid w:val="00043514"/>
    <w:rsid w:val="0006077D"/>
    <w:rsid w:val="00076C3E"/>
    <w:rsid w:val="00076ED5"/>
    <w:rsid w:val="000A7299"/>
    <w:rsid w:val="000B1AB0"/>
    <w:rsid w:val="000E4C27"/>
    <w:rsid w:val="000F116C"/>
    <w:rsid w:val="000F4D66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A20BA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33314"/>
    <w:rsid w:val="00A44581"/>
    <w:rsid w:val="00A6069C"/>
    <w:rsid w:val="00A623DE"/>
    <w:rsid w:val="00A701A4"/>
    <w:rsid w:val="00AC4280"/>
    <w:rsid w:val="00AE3851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F2570"/>
    <w:rsid w:val="00C03C6B"/>
    <w:rsid w:val="00C166AB"/>
    <w:rsid w:val="00C7038A"/>
    <w:rsid w:val="00CB3760"/>
    <w:rsid w:val="00CE0151"/>
    <w:rsid w:val="00CE6342"/>
    <w:rsid w:val="00D21992"/>
    <w:rsid w:val="00D23C62"/>
    <w:rsid w:val="00D33424"/>
    <w:rsid w:val="00D45220"/>
    <w:rsid w:val="00D52435"/>
    <w:rsid w:val="00D621F4"/>
    <w:rsid w:val="00D76338"/>
    <w:rsid w:val="00D82A57"/>
    <w:rsid w:val="00D84064"/>
    <w:rsid w:val="00DB1764"/>
    <w:rsid w:val="00E04C7A"/>
    <w:rsid w:val="00E13E3C"/>
    <w:rsid w:val="00E234CD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F22C62"/>
    <w:rsid w:val="00F2386E"/>
    <w:rsid w:val="00F92273"/>
    <w:rsid w:val="00FA5258"/>
    <w:rsid w:val="00FA749B"/>
    <w:rsid w:val="00FB3036"/>
    <w:rsid w:val="00FB55A2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250D7-D4B1-4A59-ADE2-F21FA9929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146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vgreen</cp:lastModifiedBy>
  <cp:revision>46</cp:revision>
  <cp:lastPrinted>2020-10-05T09:35:00Z</cp:lastPrinted>
  <dcterms:created xsi:type="dcterms:W3CDTF">2014-09-06T12:24:00Z</dcterms:created>
  <dcterms:modified xsi:type="dcterms:W3CDTF">2026-06-13T09:35:00Z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