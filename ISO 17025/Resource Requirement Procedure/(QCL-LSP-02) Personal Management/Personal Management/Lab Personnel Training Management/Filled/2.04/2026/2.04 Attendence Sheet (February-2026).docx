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31FA1F85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5D6509">
              <w:rPr>
                <w:rFonts w:ascii="Times New Roman" w:hAnsi="Times New Roman"/>
                <w:sz w:val="22"/>
                <w:szCs w:val="22"/>
                <w:u w:val="single"/>
              </w:rPr>
              <w:t>16 February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2026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57D49306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5D6509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284FF2E1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bookmarkStart w:id="0" w:name="_Hlk228789082"/>
      <w:bookmarkStart w:id="1" w:name="_GoBack"/>
      <w:r w:rsidR="00F97B62" w:rsidRPr="00F97B62">
        <w:rPr>
          <w:rFonts w:ascii="Times New Roman" w:hAnsi="Times New Roman"/>
          <w:sz w:val="22"/>
          <w:szCs w:val="22"/>
          <w:u w:val="single"/>
        </w:rPr>
        <w:t>Basic Lab Techniques and Practical Demonstration of Boron, Sulfur Testing</w:t>
      </w:r>
      <w:bookmarkEnd w:id="0"/>
      <w:r w:rsidR="00F97B62" w:rsidRPr="00F97B62">
        <w:rPr>
          <w:rFonts w:ascii="Times New Roman" w:hAnsi="Times New Roman"/>
          <w:sz w:val="22"/>
          <w:szCs w:val="22"/>
          <w:u w:val="single"/>
        </w:rPr>
        <w:t>, Risk identification, improvement monitoring and staff competency review</w:t>
      </w:r>
      <w:bookmarkEnd w:id="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184B20" w14:textId="77777777" w:rsidR="00291661" w:rsidRDefault="00291661">
      <w:r>
        <w:separator/>
      </w:r>
    </w:p>
  </w:endnote>
  <w:endnote w:type="continuationSeparator" w:id="0">
    <w:p w14:paraId="48EBA64D" w14:textId="77777777" w:rsidR="00291661" w:rsidRDefault="00291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68A313" w14:textId="77777777" w:rsidR="0060342F" w:rsidRDefault="006034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1ED5AF38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7B6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7B6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8BE70" w14:textId="77777777" w:rsidR="0060342F" w:rsidRDefault="00603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F39C0" w14:textId="77777777" w:rsidR="00291661" w:rsidRDefault="00291661">
      <w:r>
        <w:separator/>
      </w:r>
    </w:p>
  </w:footnote>
  <w:footnote w:type="continuationSeparator" w:id="0">
    <w:p w14:paraId="32776A93" w14:textId="77777777" w:rsidR="00291661" w:rsidRDefault="00291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CD506" w14:textId="77777777" w:rsidR="0060342F" w:rsidRDefault="006034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1D5F0CB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</w:t>
          </w:r>
          <w:r w:rsidR="0060342F">
            <w:rPr>
              <w:rFonts w:ascii="Times New Roman" w:hAnsi="Times New Roman"/>
              <w:sz w:val="22"/>
            </w:rPr>
            <w:t>0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F5C62" w14:textId="77777777" w:rsidR="0060342F" w:rsidRDefault="006034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34E3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1661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334D6"/>
    <w:rsid w:val="005436FB"/>
    <w:rsid w:val="00545B1B"/>
    <w:rsid w:val="005715D0"/>
    <w:rsid w:val="00585023"/>
    <w:rsid w:val="005B0785"/>
    <w:rsid w:val="005B62A6"/>
    <w:rsid w:val="005B661B"/>
    <w:rsid w:val="005C5659"/>
    <w:rsid w:val="005D6509"/>
    <w:rsid w:val="005E2E84"/>
    <w:rsid w:val="005E45C6"/>
    <w:rsid w:val="005F55D3"/>
    <w:rsid w:val="005F59CE"/>
    <w:rsid w:val="0060342F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360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33314"/>
    <w:rsid w:val="00A44581"/>
    <w:rsid w:val="00A6069C"/>
    <w:rsid w:val="00A623DE"/>
    <w:rsid w:val="00A701A4"/>
    <w:rsid w:val="00AC4280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71DB5"/>
    <w:rsid w:val="00F92273"/>
    <w:rsid w:val="00F97B62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E8EEF-6AFC-4C15-B4C8-B1D222820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</cp:lastModifiedBy>
  <cp:revision>5</cp:revision>
  <cp:lastPrinted>2020-10-05T09:35:00Z</cp:lastPrinted>
  <dcterms:created xsi:type="dcterms:W3CDTF">2026-05-04T07:12:00Z</dcterms:created>
  <dcterms:modified xsi:type="dcterms:W3CDTF">2026-07-08T10:06:00Z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