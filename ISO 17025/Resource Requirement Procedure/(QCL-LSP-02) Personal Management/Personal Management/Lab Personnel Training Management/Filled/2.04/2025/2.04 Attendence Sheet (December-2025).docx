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67F13E9F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E467A0">
              <w:rPr>
                <w:rFonts w:ascii="Times New Roman" w:hAnsi="Times New Roman"/>
                <w:sz w:val="22"/>
                <w:szCs w:val="22"/>
                <w:u w:val="single"/>
              </w:rPr>
              <w:t>15 December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67CC4DA2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E9153B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E467A0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bookmarkStart w:id="0" w:name="_GoBack"/>
            <w:bookmarkEnd w:id="0"/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:</w:t>
            </w:r>
            <w:r w:rsidR="00F71DAD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4352AF9A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E467A0" w:rsidRPr="00E467A0">
        <w:rPr>
          <w:rFonts w:ascii="Times New Roman" w:hAnsi="Times New Roman"/>
          <w:sz w:val="20"/>
          <w:u w:val="single"/>
        </w:rPr>
        <w:t>Practical Demonstration of Zinc Testing on UV Vis Spectrophotometer and Stock Sub-Stock Solution Preparation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E53471" w14:textId="77777777" w:rsidR="00DC205E" w:rsidRDefault="00DC205E">
      <w:r>
        <w:separator/>
      </w:r>
    </w:p>
  </w:endnote>
  <w:endnote w:type="continuationSeparator" w:id="0">
    <w:p w14:paraId="6B293D86" w14:textId="77777777" w:rsidR="00DC205E" w:rsidRDefault="00DC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44FD1" w14:textId="77777777" w:rsidR="00DC205E" w:rsidRDefault="00DC205E">
      <w:r>
        <w:separator/>
      </w:r>
    </w:p>
  </w:footnote>
  <w:footnote w:type="continuationSeparator" w:id="0">
    <w:p w14:paraId="012DF512" w14:textId="77777777" w:rsidR="00DC205E" w:rsidRDefault="00DC2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772C0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11EA2"/>
    <w:rsid w:val="00A33314"/>
    <w:rsid w:val="00A44581"/>
    <w:rsid w:val="00A6069C"/>
    <w:rsid w:val="00A623DE"/>
    <w:rsid w:val="00A701A4"/>
    <w:rsid w:val="00AC4280"/>
    <w:rsid w:val="00AE3851"/>
    <w:rsid w:val="00AE7788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E3AB7"/>
    <w:rsid w:val="00BF2570"/>
    <w:rsid w:val="00C03C6B"/>
    <w:rsid w:val="00C166AB"/>
    <w:rsid w:val="00C7038A"/>
    <w:rsid w:val="00CB3760"/>
    <w:rsid w:val="00CE0151"/>
    <w:rsid w:val="00CE0DE4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C205E"/>
    <w:rsid w:val="00DD1E78"/>
    <w:rsid w:val="00E13E3C"/>
    <w:rsid w:val="00E23281"/>
    <w:rsid w:val="00E43721"/>
    <w:rsid w:val="00E43BAB"/>
    <w:rsid w:val="00E4591C"/>
    <w:rsid w:val="00E467A0"/>
    <w:rsid w:val="00E60E43"/>
    <w:rsid w:val="00E71DBA"/>
    <w:rsid w:val="00E9153B"/>
    <w:rsid w:val="00EA2581"/>
    <w:rsid w:val="00EA4E7B"/>
    <w:rsid w:val="00EB16A6"/>
    <w:rsid w:val="00EC10F6"/>
    <w:rsid w:val="00EF43F4"/>
    <w:rsid w:val="00F22C62"/>
    <w:rsid w:val="00F2386E"/>
    <w:rsid w:val="00F71DAD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AE4F8-A215-4044-9E72-5D83EC222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2</cp:revision>
  <cp:lastPrinted>2020-10-05T09:35:00Z</cp:lastPrinted>
  <dcterms:created xsi:type="dcterms:W3CDTF">2026-05-04T13:35:00Z</dcterms:created>
  <dcterms:modified xsi:type="dcterms:W3CDTF">2026-05-04T13:35:00Z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