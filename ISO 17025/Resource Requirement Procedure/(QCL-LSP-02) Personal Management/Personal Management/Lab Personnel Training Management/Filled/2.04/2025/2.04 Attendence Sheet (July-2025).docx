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038723D1" w:rsidR="00B972BF" w:rsidRPr="003D4D0F" w:rsidRDefault="00BD43D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" w:char="F06E"/>
            </w:r>
            <w:r w:rsidR="00D2199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:rsidRPr="00BD43D2" w14:paraId="27E4DAB0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72DC726" w14:textId="0A863F48" w:rsidR="0036625A" w:rsidRPr="00BD43D2" w:rsidRDefault="0036625A" w:rsidP="00D2199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Reference:</w:t>
            </w:r>
            <w:r w:rsidR="00BF2570" w:rsidRPr="00BD43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Annual Training Plan</w:t>
            </w:r>
          </w:p>
        </w:tc>
        <w:tc>
          <w:tcPr>
            <w:tcW w:w="4824" w:type="dxa"/>
            <w:vAlign w:val="center"/>
          </w:tcPr>
          <w:p w14:paraId="523DCCC1" w14:textId="268C14A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Held on: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</w:t>
            </w:r>
            <w:r w:rsidR="00A11EA2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E9153B">
              <w:rPr>
                <w:rFonts w:ascii="Times New Roman" w:hAnsi="Times New Roman"/>
                <w:sz w:val="22"/>
                <w:szCs w:val="22"/>
                <w:u w:val="single"/>
              </w:rPr>
              <w:t>5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E9153B">
              <w:rPr>
                <w:rFonts w:ascii="Times New Roman" w:hAnsi="Times New Roman"/>
                <w:sz w:val="22"/>
                <w:szCs w:val="22"/>
                <w:u w:val="single"/>
              </w:rPr>
              <w:t>July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202</w:t>
            </w:r>
            <w:r w:rsidR="00A11EA2">
              <w:rPr>
                <w:rFonts w:ascii="Times New Roman" w:hAnsi="Times New Roman"/>
                <w:sz w:val="22"/>
                <w:szCs w:val="22"/>
                <w:u w:val="single"/>
              </w:rPr>
              <w:t>5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  <w:tr w:rsidR="0036625A" w:rsidRPr="00BD43D2" w14:paraId="5A5DE1B2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1A64BDC" w14:textId="534125D2" w:rsidR="0036625A" w:rsidRPr="00BD43D2" w:rsidRDefault="0036625A" w:rsidP="00D52435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 xml:space="preserve">Time: </w:t>
            </w:r>
            <w:r w:rsidR="00E9153B">
              <w:rPr>
                <w:rFonts w:ascii="Times New Roman" w:hAnsi="Times New Roman"/>
                <w:sz w:val="22"/>
                <w:szCs w:val="22"/>
                <w:u w:val="single"/>
              </w:rPr>
              <w:t>10</w:t>
            </w:r>
            <w:bookmarkStart w:id="0" w:name="_GoBack"/>
            <w:bookmarkEnd w:id="0"/>
            <w:r w:rsidR="00EB16A6">
              <w:rPr>
                <w:rFonts w:ascii="Times New Roman" w:hAnsi="Times New Roman"/>
                <w:sz w:val="22"/>
                <w:szCs w:val="22"/>
                <w:u w:val="single"/>
              </w:rPr>
              <w:t>:30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AM</w:t>
            </w:r>
          </w:p>
        </w:tc>
        <w:tc>
          <w:tcPr>
            <w:tcW w:w="4824" w:type="dxa"/>
            <w:vAlign w:val="center"/>
          </w:tcPr>
          <w:p w14:paraId="33B8FA0F" w14:textId="1593E34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Venue: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  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VAN QC LAB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</w:tbl>
    <w:p w14:paraId="5EA8581B" w14:textId="521439E3" w:rsidR="00FA5258" w:rsidRPr="00E23281" w:rsidRDefault="00607444" w:rsidP="00D52435">
      <w:pPr>
        <w:spacing w:before="240" w:line="480" w:lineRule="auto"/>
        <w:ind w:right="7"/>
        <w:rPr>
          <w:rFonts w:ascii="Times New Roman" w:hAnsi="Times New Roman"/>
          <w:sz w:val="28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r w:rsidR="00E9153B" w:rsidRPr="00E9153B">
        <w:rPr>
          <w:rFonts w:ascii="Times New Roman" w:hAnsi="Times New Roman"/>
          <w:sz w:val="20"/>
          <w:u w:val="single"/>
        </w:rPr>
        <w:t>Fundamentals of ISO/IEC 17025:2017 Lab Management System and Brief Discussion on SOP’s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669DA52" w14:textId="4FEDDA5F" w:rsidR="003932B7" w:rsidRPr="00EC10F6" w:rsidRDefault="003932B7" w:rsidP="00860F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5E95EE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7CF4FE5" w14:textId="72DF3BF3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A06C73E" w14:textId="790BBBB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1A5FABC4" w14:textId="522DE8D9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DBFD108" w14:textId="464AA6AC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B7050D8" w14:textId="38E8E628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7521B478" w14:textId="59D265E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E23281" w:rsidRDefault="00FB55A2" w:rsidP="00B31622">
      <w:pPr>
        <w:spacing w:before="960" w:after="240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Signature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Pr="00E23281">
        <w:rPr>
          <w:rFonts w:ascii="Times New Roman" w:hAnsi="Times New Roman"/>
          <w:sz w:val="22"/>
          <w:szCs w:val="22"/>
        </w:rPr>
        <w:t>:</w:t>
      </w:r>
      <w:r w:rsidR="00222F69" w:rsidRPr="00E23281">
        <w:rPr>
          <w:rFonts w:ascii="Times New Roman" w:hAnsi="Times New Roman"/>
          <w:sz w:val="22"/>
          <w:szCs w:val="22"/>
        </w:rPr>
        <w:t xml:space="preserve"> </w:t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64236E24" w14:textId="4AF331FE" w:rsidR="00FB55A2" w:rsidRPr="00E23281" w:rsidRDefault="00BD43D2" w:rsidP="00D52435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 xml:space="preserve">Trainer </w:t>
      </w:r>
      <w:r w:rsidR="00FB55A2" w:rsidRPr="00E23281">
        <w:rPr>
          <w:rFonts w:ascii="Times New Roman" w:hAnsi="Times New Roman"/>
          <w:sz w:val="22"/>
          <w:szCs w:val="22"/>
        </w:rPr>
        <w:t xml:space="preserve">Name 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="00222F69" w:rsidRPr="00E23281">
        <w:rPr>
          <w:rFonts w:ascii="Times New Roman" w:hAnsi="Times New Roman"/>
          <w:sz w:val="22"/>
          <w:szCs w:val="22"/>
        </w:rPr>
        <w:t xml:space="preserve">: </w:t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3E455450" w14:textId="77777777" w:rsidR="00222F69" w:rsidRPr="00E23281" w:rsidRDefault="00607444" w:rsidP="00B31622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Designation</w:t>
      </w:r>
      <w:r w:rsidRPr="00E23281">
        <w:rPr>
          <w:rFonts w:ascii="Times New Roman" w:hAnsi="Times New Roman"/>
          <w:sz w:val="22"/>
          <w:szCs w:val="22"/>
        </w:rPr>
        <w:tab/>
        <w:t xml:space="preserve">: </w:t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</w:p>
    <w:sectPr w:rsidR="00222F69" w:rsidRPr="00E23281" w:rsidSect="00953BC6">
      <w:headerReference w:type="default" r:id="rId8"/>
      <w:footerReference w:type="default" r:id="rId9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B8ED7D" w14:textId="77777777" w:rsidR="00020642" w:rsidRDefault="00020642">
      <w:r>
        <w:separator/>
      </w:r>
    </w:p>
  </w:endnote>
  <w:endnote w:type="continuationSeparator" w:id="0">
    <w:p w14:paraId="74962AE0" w14:textId="77777777" w:rsidR="00020642" w:rsidRDefault="00020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7235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94D3E5" w14:textId="7BFA7F34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8A8294" w14:textId="77777777" w:rsidR="00020642" w:rsidRDefault="00020642">
      <w:r>
        <w:separator/>
      </w:r>
    </w:p>
  </w:footnote>
  <w:footnote w:type="continuationSeparator" w:id="0">
    <w:p w14:paraId="7481B361" w14:textId="77777777" w:rsidR="00020642" w:rsidRDefault="00020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  <w:lang w:val="en-CA" w:eastAsia="en-CA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33D8D2D2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02</w:t>
          </w:r>
        </w:p>
      </w:tc>
    </w:tr>
  </w:tbl>
  <w:p w14:paraId="3B4CE391" w14:textId="77777777" w:rsidR="00BF2570" w:rsidRPr="005E45C6" w:rsidRDefault="00BF2570" w:rsidP="005E4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CE"/>
    <w:rsid w:val="000145A5"/>
    <w:rsid w:val="00020642"/>
    <w:rsid w:val="00026FFE"/>
    <w:rsid w:val="00043514"/>
    <w:rsid w:val="00076C3E"/>
    <w:rsid w:val="00076ED5"/>
    <w:rsid w:val="000A7299"/>
    <w:rsid w:val="000B1AB0"/>
    <w:rsid w:val="000E4C27"/>
    <w:rsid w:val="000F116C"/>
    <w:rsid w:val="000F4D66"/>
    <w:rsid w:val="000F4F49"/>
    <w:rsid w:val="001130B6"/>
    <w:rsid w:val="00194234"/>
    <w:rsid w:val="001B2CB4"/>
    <w:rsid w:val="002138F0"/>
    <w:rsid w:val="00222F69"/>
    <w:rsid w:val="002405C5"/>
    <w:rsid w:val="0025250B"/>
    <w:rsid w:val="00256BC3"/>
    <w:rsid w:val="00263936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565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5097E"/>
    <w:rsid w:val="0085168B"/>
    <w:rsid w:val="00860FEB"/>
    <w:rsid w:val="008772C0"/>
    <w:rsid w:val="008C244D"/>
    <w:rsid w:val="008F49C0"/>
    <w:rsid w:val="009378CE"/>
    <w:rsid w:val="00953BC6"/>
    <w:rsid w:val="00954165"/>
    <w:rsid w:val="0096000D"/>
    <w:rsid w:val="00987202"/>
    <w:rsid w:val="009A5787"/>
    <w:rsid w:val="009E4029"/>
    <w:rsid w:val="00A03777"/>
    <w:rsid w:val="00A11EA2"/>
    <w:rsid w:val="00A33314"/>
    <w:rsid w:val="00A44581"/>
    <w:rsid w:val="00A6069C"/>
    <w:rsid w:val="00A623DE"/>
    <w:rsid w:val="00A701A4"/>
    <w:rsid w:val="00AC4280"/>
    <w:rsid w:val="00AE3851"/>
    <w:rsid w:val="00AE7788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D43D2"/>
    <w:rsid w:val="00BE2522"/>
    <w:rsid w:val="00BE3AB7"/>
    <w:rsid w:val="00BF2570"/>
    <w:rsid w:val="00C03C6B"/>
    <w:rsid w:val="00C166AB"/>
    <w:rsid w:val="00C7038A"/>
    <w:rsid w:val="00CB3760"/>
    <w:rsid w:val="00CE0151"/>
    <w:rsid w:val="00CE0DE4"/>
    <w:rsid w:val="00CE6342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DD1E78"/>
    <w:rsid w:val="00E13E3C"/>
    <w:rsid w:val="00E23281"/>
    <w:rsid w:val="00E43721"/>
    <w:rsid w:val="00E43BAB"/>
    <w:rsid w:val="00E4591C"/>
    <w:rsid w:val="00E60E43"/>
    <w:rsid w:val="00E71DBA"/>
    <w:rsid w:val="00E9153B"/>
    <w:rsid w:val="00EA2581"/>
    <w:rsid w:val="00EA4E7B"/>
    <w:rsid w:val="00EB16A6"/>
    <w:rsid w:val="00EC10F6"/>
    <w:rsid w:val="00EF43F4"/>
    <w:rsid w:val="00F22C62"/>
    <w:rsid w:val="00F2386E"/>
    <w:rsid w:val="00F71DB5"/>
    <w:rsid w:val="00F92273"/>
    <w:rsid w:val="00FA5258"/>
    <w:rsid w:val="00FA749B"/>
    <w:rsid w:val="00FB3036"/>
    <w:rsid w:val="00FB55A2"/>
    <w:rsid w:val="00FC4620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626F0-E27D-4059-9E98-D65FC1209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0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dell e5440</cp:lastModifiedBy>
  <cp:revision>2</cp:revision>
  <cp:lastPrinted>2020-10-05T09:35:00Z</cp:lastPrinted>
  <dcterms:created xsi:type="dcterms:W3CDTF">2026-05-04T13:32:00Z</dcterms:created>
  <dcterms:modified xsi:type="dcterms:W3CDTF">2026-05-04T13:32:00Z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