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1"/>
        <w:tblW w:w="9565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4309"/>
        <w:gridCol w:w="4309"/>
        <w:gridCol w:w="475"/>
      </w:tblGrid>
      <w:tr w:rsidR="00B972BF" w14:paraId="3F0AAA23" w14:textId="77777777" w:rsidTr="00B972BF">
        <w:trPr>
          <w:trHeight w:val="432"/>
        </w:trPr>
        <w:tc>
          <w:tcPr>
            <w:tcW w:w="472" w:type="dxa"/>
            <w:vAlign w:val="center"/>
          </w:tcPr>
          <w:p w14:paraId="390075B4" w14:textId="77777777" w:rsidR="00B972BF" w:rsidRPr="0036625A" w:rsidRDefault="00D52435" w:rsidP="003D4D0F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 2" w:char="F0A3"/>
            </w:r>
          </w:p>
        </w:tc>
        <w:tc>
          <w:tcPr>
            <w:tcW w:w="4309" w:type="dxa"/>
            <w:vAlign w:val="center"/>
          </w:tcPr>
          <w:p w14:paraId="61B048EA" w14:textId="77777777" w:rsidR="00B972BF" w:rsidRPr="0036625A" w:rsidRDefault="00B972BF" w:rsidP="00B972BF">
            <w:pPr>
              <w:ind w:left="77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Meeting</w:t>
            </w:r>
          </w:p>
        </w:tc>
        <w:tc>
          <w:tcPr>
            <w:tcW w:w="4309" w:type="dxa"/>
            <w:vAlign w:val="center"/>
          </w:tcPr>
          <w:p w14:paraId="42EA20A2" w14:textId="038723D1" w:rsidR="00B972BF" w:rsidRPr="003D4D0F" w:rsidRDefault="00BD43D2" w:rsidP="00B972BF">
            <w:pPr>
              <w:ind w:left="268" w:right="792"/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" w:char="F06E"/>
            </w:r>
            <w:r w:rsidR="00D21992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</w:t>
            </w:r>
            <w:r w:rsidR="00B972BF">
              <w:rPr>
                <w:rFonts w:asciiTheme="minorHAnsi" w:hAnsiTheme="minorHAnsi" w:cstheme="minorHAnsi"/>
                <w:b/>
                <w:sz w:val="24"/>
                <w:szCs w:val="24"/>
              </w:rPr>
              <w:t>Training</w:t>
            </w:r>
          </w:p>
        </w:tc>
        <w:tc>
          <w:tcPr>
            <w:tcW w:w="475" w:type="dxa"/>
            <w:vAlign w:val="center"/>
          </w:tcPr>
          <w:p w14:paraId="2AF2C8B6" w14:textId="77777777" w:rsidR="00B972BF" w:rsidRPr="003D4D0F" w:rsidRDefault="00B972BF" w:rsidP="00B972BF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24"/>
      </w:tblGrid>
      <w:tr w:rsidR="0036625A" w:rsidRPr="00BD43D2" w14:paraId="27E4DAB0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72DC726" w14:textId="0A863F48" w:rsidR="0036625A" w:rsidRPr="00BD43D2" w:rsidRDefault="0036625A" w:rsidP="00D2199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Reference:</w:t>
            </w:r>
            <w:r w:rsidR="00BF2570" w:rsidRPr="00BD43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Annual Training Plan</w:t>
            </w:r>
          </w:p>
        </w:tc>
        <w:tc>
          <w:tcPr>
            <w:tcW w:w="4824" w:type="dxa"/>
            <w:vAlign w:val="center"/>
          </w:tcPr>
          <w:p w14:paraId="523DCCC1" w14:textId="72479EC6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Held on: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</w:t>
            </w:r>
            <w:r w:rsidR="00F71DAD">
              <w:rPr>
                <w:rFonts w:ascii="Times New Roman" w:hAnsi="Times New Roman"/>
                <w:sz w:val="22"/>
                <w:szCs w:val="22"/>
                <w:u w:val="single"/>
              </w:rPr>
              <w:t>0</w:t>
            </w:r>
            <w:bookmarkStart w:id="0" w:name="_GoBack"/>
            <w:bookmarkEnd w:id="0"/>
            <w:r w:rsidR="00A11EA2">
              <w:rPr>
                <w:rFonts w:ascii="Times New Roman" w:hAnsi="Times New Roman"/>
                <w:sz w:val="22"/>
                <w:szCs w:val="22"/>
                <w:u w:val="single"/>
              </w:rPr>
              <w:t>1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F71DAD">
              <w:rPr>
                <w:rFonts w:ascii="Times New Roman" w:hAnsi="Times New Roman"/>
                <w:sz w:val="22"/>
                <w:szCs w:val="22"/>
                <w:u w:val="single"/>
              </w:rPr>
              <w:t>September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202</w:t>
            </w:r>
            <w:r w:rsidR="00A11EA2">
              <w:rPr>
                <w:rFonts w:ascii="Times New Roman" w:hAnsi="Times New Roman"/>
                <w:sz w:val="22"/>
                <w:szCs w:val="22"/>
                <w:u w:val="single"/>
              </w:rPr>
              <w:t>5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  <w:tr w:rsidR="0036625A" w:rsidRPr="00BD43D2" w14:paraId="5A5DE1B2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1A64BDC" w14:textId="2AF9C4A5" w:rsidR="0036625A" w:rsidRPr="00BD43D2" w:rsidRDefault="0036625A" w:rsidP="00D52435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 xml:space="preserve">Time: </w:t>
            </w:r>
            <w:r w:rsidR="00E9153B">
              <w:rPr>
                <w:rFonts w:ascii="Times New Roman" w:hAnsi="Times New Roman"/>
                <w:sz w:val="22"/>
                <w:szCs w:val="22"/>
                <w:u w:val="single"/>
              </w:rPr>
              <w:t>10</w:t>
            </w:r>
            <w:r w:rsidR="00EB16A6">
              <w:rPr>
                <w:rFonts w:ascii="Times New Roman" w:hAnsi="Times New Roman"/>
                <w:sz w:val="22"/>
                <w:szCs w:val="22"/>
                <w:u w:val="single"/>
              </w:rPr>
              <w:t>:</w:t>
            </w:r>
            <w:r w:rsidR="00F71DAD">
              <w:rPr>
                <w:rFonts w:ascii="Times New Roman" w:hAnsi="Times New Roman"/>
                <w:sz w:val="22"/>
                <w:szCs w:val="22"/>
                <w:u w:val="single"/>
              </w:rPr>
              <w:t>0</w:t>
            </w:r>
            <w:r w:rsidR="00EB16A6">
              <w:rPr>
                <w:rFonts w:ascii="Times New Roman" w:hAnsi="Times New Roman"/>
                <w:sz w:val="22"/>
                <w:szCs w:val="22"/>
                <w:u w:val="single"/>
              </w:rPr>
              <w:t>0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AM</w:t>
            </w:r>
          </w:p>
        </w:tc>
        <w:tc>
          <w:tcPr>
            <w:tcW w:w="4824" w:type="dxa"/>
            <w:vAlign w:val="center"/>
          </w:tcPr>
          <w:p w14:paraId="33B8FA0F" w14:textId="1593E34C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Venue: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  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VAN QC LAB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</w:tbl>
    <w:p w14:paraId="5EA8581B" w14:textId="4E0CBEC7" w:rsidR="00FA5258" w:rsidRPr="00E23281" w:rsidRDefault="00607444" w:rsidP="00D52435">
      <w:pPr>
        <w:spacing w:before="240" w:line="480" w:lineRule="auto"/>
        <w:ind w:right="7"/>
        <w:rPr>
          <w:rFonts w:ascii="Times New Roman" w:hAnsi="Times New Roman"/>
          <w:sz w:val="28"/>
          <w:u w:val="single"/>
        </w:rPr>
      </w:pPr>
      <w:r>
        <w:rPr>
          <w:rFonts w:ascii="Calibri" w:hAnsi="Calibri" w:cs="Calibri"/>
          <w:sz w:val="22"/>
          <w:szCs w:val="22"/>
        </w:rPr>
        <w:t>Title</w:t>
      </w:r>
      <w:r w:rsidR="00BA52DF">
        <w:rPr>
          <w:rFonts w:ascii="Calibri" w:hAnsi="Calibri" w:cs="Calibri"/>
          <w:sz w:val="22"/>
          <w:szCs w:val="22"/>
        </w:rPr>
        <w:t xml:space="preserve">: </w:t>
      </w:r>
      <w:r w:rsidR="00F71DAD" w:rsidRPr="00F71DAD">
        <w:rPr>
          <w:rFonts w:ascii="Times New Roman" w:hAnsi="Times New Roman"/>
          <w:sz w:val="20"/>
          <w:u w:val="single"/>
        </w:rPr>
        <w:t>Laboratories Management System and Internal audit based on ISO/IEC-17025:2017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0"/>
        <w:gridCol w:w="3210"/>
        <w:gridCol w:w="3210"/>
        <w:gridCol w:w="2430"/>
      </w:tblGrid>
      <w:tr w:rsidR="003932B7" w:rsidRPr="00EC10F6" w14:paraId="793D0EB3" w14:textId="77777777" w:rsidTr="00F22C62">
        <w:trPr>
          <w:trHeight w:val="576"/>
          <w:tblHeader/>
        </w:trPr>
        <w:tc>
          <w:tcPr>
            <w:tcW w:w="600" w:type="dxa"/>
            <w:shd w:val="clear" w:color="auto" w:fill="EAF1DD" w:themeFill="accent3" w:themeFillTint="33"/>
            <w:vAlign w:val="center"/>
          </w:tcPr>
          <w:p w14:paraId="7B48F9F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S. #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39AA8A18" w14:textId="77777777" w:rsidR="003932B7" w:rsidRPr="00EC10F6" w:rsidRDefault="003932B7" w:rsidP="003932B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Name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5E807CE1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Designation</w:t>
            </w:r>
          </w:p>
        </w:tc>
        <w:tc>
          <w:tcPr>
            <w:tcW w:w="2430" w:type="dxa"/>
            <w:shd w:val="clear" w:color="auto" w:fill="EAF1DD" w:themeFill="accent3" w:themeFillTint="33"/>
            <w:vAlign w:val="center"/>
          </w:tcPr>
          <w:p w14:paraId="0243AC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Signature</w:t>
            </w:r>
          </w:p>
        </w:tc>
      </w:tr>
      <w:tr w:rsidR="003932B7" w:rsidRPr="00EC10F6" w14:paraId="474B88E3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669DA52" w14:textId="4FEDDA5F" w:rsidR="003932B7" w:rsidRPr="00EC10F6" w:rsidRDefault="003932B7" w:rsidP="00860FE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15E95EE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4EB43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407AEFBA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2701C59C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7CF4FE5" w14:textId="72DF3BF3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738DF75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BE1481F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1C98A515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BD2359E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A06C73E" w14:textId="790BBBB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11659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117979F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7C48B199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3977A348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1A5FABC4" w14:textId="522DE8D9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634D4EF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7DB9F51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F7BBFB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10E2E4CD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DBFD108" w14:textId="464AA6AC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2C2EB83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AD1BE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B8B0F9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E6433BD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6B7050D8" w14:textId="38E8E628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EDA51C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880700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62576901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481B3E3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7521B478" w14:textId="59D265E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915657E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4E35D0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1174AF9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55E00947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EDED8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62429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44A71D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6FD1374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825E656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ED0D53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C90727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C838CF4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6DC34B1F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162B41E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610257A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1EA20A6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DF35ED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7C8B26F6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72FEF24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42A4830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C4413EA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1ABCD1E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58CE2360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C0B5855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4F62D0C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32AC74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B2CB9A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0DDC007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5D05396" w14:textId="77777777" w:rsidR="00256BC3" w:rsidRPr="00E23281" w:rsidRDefault="00FB55A2" w:rsidP="00B31622">
      <w:pPr>
        <w:spacing w:before="960" w:after="240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>Signature</w:t>
      </w:r>
      <w:r w:rsidR="00607444" w:rsidRPr="00E23281">
        <w:rPr>
          <w:rFonts w:ascii="Times New Roman" w:hAnsi="Times New Roman"/>
          <w:sz w:val="22"/>
          <w:szCs w:val="22"/>
        </w:rPr>
        <w:tab/>
      </w:r>
      <w:r w:rsidRPr="00E23281">
        <w:rPr>
          <w:rFonts w:ascii="Times New Roman" w:hAnsi="Times New Roman"/>
          <w:sz w:val="22"/>
          <w:szCs w:val="22"/>
        </w:rPr>
        <w:t>:</w:t>
      </w:r>
      <w:r w:rsidR="00222F69" w:rsidRPr="00E23281">
        <w:rPr>
          <w:rFonts w:ascii="Times New Roman" w:hAnsi="Times New Roman"/>
          <w:sz w:val="22"/>
          <w:szCs w:val="22"/>
        </w:rPr>
        <w:t xml:space="preserve"> </w:t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</w:p>
    <w:p w14:paraId="64236E24" w14:textId="4AF331FE" w:rsidR="00FB55A2" w:rsidRPr="00E23281" w:rsidRDefault="00BD43D2" w:rsidP="00D52435">
      <w:pPr>
        <w:spacing w:after="240"/>
        <w:ind w:right="-173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 xml:space="preserve">Trainer </w:t>
      </w:r>
      <w:r w:rsidR="00FB55A2" w:rsidRPr="00E23281">
        <w:rPr>
          <w:rFonts w:ascii="Times New Roman" w:hAnsi="Times New Roman"/>
          <w:sz w:val="22"/>
          <w:szCs w:val="22"/>
        </w:rPr>
        <w:t xml:space="preserve">Name </w:t>
      </w:r>
      <w:r w:rsidR="00607444" w:rsidRPr="00E23281">
        <w:rPr>
          <w:rFonts w:ascii="Times New Roman" w:hAnsi="Times New Roman"/>
          <w:sz w:val="22"/>
          <w:szCs w:val="22"/>
        </w:rPr>
        <w:tab/>
      </w:r>
      <w:r w:rsidR="00222F69" w:rsidRPr="00E23281">
        <w:rPr>
          <w:rFonts w:ascii="Times New Roman" w:hAnsi="Times New Roman"/>
          <w:sz w:val="22"/>
          <w:szCs w:val="22"/>
        </w:rPr>
        <w:t xml:space="preserve">: </w:t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</w:p>
    <w:p w14:paraId="3E455450" w14:textId="77777777" w:rsidR="00222F69" w:rsidRPr="00E23281" w:rsidRDefault="00607444" w:rsidP="00B31622">
      <w:pPr>
        <w:spacing w:after="240"/>
        <w:ind w:right="-173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>Designation</w:t>
      </w:r>
      <w:r w:rsidRPr="00E23281">
        <w:rPr>
          <w:rFonts w:ascii="Times New Roman" w:hAnsi="Times New Roman"/>
          <w:sz w:val="22"/>
          <w:szCs w:val="22"/>
        </w:rPr>
        <w:tab/>
        <w:t xml:space="preserve">: </w:t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</w:p>
    <w:sectPr w:rsidR="00222F69" w:rsidRPr="00E23281" w:rsidSect="00953BC6">
      <w:headerReference w:type="default" r:id="rId8"/>
      <w:footerReference w:type="default" r:id="rId9"/>
      <w:type w:val="continuous"/>
      <w:pgSz w:w="11909" w:h="16834" w:code="9"/>
      <w:pgMar w:top="1260" w:right="1008" w:bottom="1080" w:left="1170" w:header="720" w:footer="72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C00F24" w14:textId="77777777" w:rsidR="00AC24B1" w:rsidRDefault="00AC24B1">
      <w:r>
        <w:separator/>
      </w:r>
    </w:p>
  </w:endnote>
  <w:endnote w:type="continuationSeparator" w:id="0">
    <w:p w14:paraId="526AF27E" w14:textId="77777777" w:rsidR="00AC24B1" w:rsidRDefault="00AC2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3723513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B94D3E5" w14:textId="7BFA7F34" w:rsidR="00BF2570" w:rsidRDefault="00BF257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841C03" w14:textId="77777777" w:rsidR="00BF2570" w:rsidRDefault="00BF25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44DC93" w14:textId="77777777" w:rsidR="00AC24B1" w:rsidRDefault="00AC24B1">
      <w:r>
        <w:separator/>
      </w:r>
    </w:p>
  </w:footnote>
  <w:footnote w:type="continuationSeparator" w:id="0">
    <w:p w14:paraId="2708571F" w14:textId="77777777" w:rsidR="00AC24B1" w:rsidRDefault="00AC2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7970C" w14:textId="0626D84F" w:rsidR="00B31622" w:rsidRDefault="00B31622" w:rsidP="005E45C6">
    <w:pPr>
      <w:pStyle w:val="Header"/>
    </w:pPr>
  </w:p>
  <w:p w14:paraId="1B45112A" w14:textId="77777777" w:rsidR="00BF2570" w:rsidRDefault="00BF2570" w:rsidP="005E45C6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350"/>
      <w:gridCol w:w="1962"/>
    </w:tblGrid>
    <w:tr w:rsidR="00BF2570" w:rsidRPr="007821ED" w14:paraId="57BA6A2C" w14:textId="77777777" w:rsidTr="00BF2570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84773A6" w14:textId="77777777" w:rsidR="00BF2570" w:rsidRPr="007821ED" w:rsidRDefault="00BF2570" w:rsidP="00BF2570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noProof/>
              <w:sz w:val="24"/>
              <w:lang w:val="en-CA" w:eastAsia="en-CA"/>
            </w:rPr>
            <w:drawing>
              <wp:inline distT="0" distB="0" distL="0" distR="0" wp14:anchorId="57272AF8" wp14:editId="14A84855">
                <wp:extent cx="749300" cy="6223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82C8D49" w14:textId="77777777" w:rsidR="00BF2570" w:rsidRPr="007821ED" w:rsidRDefault="00BF2570" w:rsidP="00BF2570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b/>
              <w:bCs/>
              <w:sz w:val="24"/>
              <w:lang w:val="en-CA" w:eastAsia="en-CA"/>
            </w:rPr>
            <w:t>TRAINING ATTENDENCE SHEET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34E52B" w14:textId="77777777" w:rsidR="00BF2570" w:rsidRPr="007821ED" w:rsidRDefault="00BF2570" w:rsidP="00BF2570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 xml:space="preserve">Doc.# 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8484637" w14:textId="77777777" w:rsidR="00BF2570" w:rsidRPr="007821ED" w:rsidRDefault="00BF2570" w:rsidP="000F116C">
          <w:pPr>
            <w:jc w:val="center"/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QCL-FRM-2.04</w:t>
          </w:r>
        </w:p>
      </w:tc>
    </w:tr>
    <w:tr w:rsidR="000F116C" w:rsidRPr="007821ED" w14:paraId="21394DAA" w14:textId="77777777" w:rsidTr="00BF2570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587F91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C6A9242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F79D7B3" w14:textId="77777777" w:rsidR="000F116C" w:rsidRPr="007821ED" w:rsidRDefault="000F116C" w:rsidP="000F116C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Issue Date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054D342" w14:textId="55A2864A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01-02-2025</w:t>
          </w:r>
        </w:p>
      </w:tc>
    </w:tr>
    <w:tr w:rsidR="000F116C" w:rsidRPr="007821ED" w14:paraId="7929E445" w14:textId="77777777" w:rsidTr="00B75B7D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E653F9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D4431C1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3C35AD07" w14:textId="77777777" w:rsidR="000F116C" w:rsidRPr="007821ED" w:rsidRDefault="000F116C" w:rsidP="000F116C">
          <w:pPr>
            <w:rPr>
              <w:rFonts w:ascii="Times New Roman" w:hAnsi="Times New Roman"/>
              <w:szCs w:val="20"/>
              <w:lang w:val="en-CA" w:eastAsia="en-CA"/>
            </w:rPr>
          </w:pPr>
          <w:r>
            <w:rPr>
              <w:rFonts w:ascii="Times New Roman" w:hAnsi="Times New Roman"/>
              <w:sz w:val="24"/>
              <w:lang w:val="en-CA" w:eastAsia="en-CA"/>
            </w:rPr>
            <w:t>Rev</w:t>
          </w:r>
          <w:r w:rsidRPr="007821ED">
            <w:rPr>
              <w:rFonts w:ascii="Times New Roman" w:hAnsi="Times New Roman"/>
              <w:sz w:val="24"/>
              <w:lang w:val="en-CA" w:eastAsia="en-CA"/>
            </w:rPr>
            <w:t>#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3BBF61" w14:textId="33D8D2D2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02</w:t>
          </w:r>
        </w:p>
      </w:tc>
    </w:tr>
  </w:tbl>
  <w:p w14:paraId="3B4CE391" w14:textId="77777777" w:rsidR="00BF2570" w:rsidRPr="005E45C6" w:rsidRDefault="00BF2570" w:rsidP="005E45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DD6CE2"/>
    <w:multiLevelType w:val="hybridMultilevel"/>
    <w:tmpl w:val="26BAFCEA"/>
    <w:lvl w:ilvl="0" w:tplc="4042A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CE"/>
    <w:rsid w:val="000145A5"/>
    <w:rsid w:val="00026FFE"/>
    <w:rsid w:val="00043514"/>
    <w:rsid w:val="00076C3E"/>
    <w:rsid w:val="00076ED5"/>
    <w:rsid w:val="000A7299"/>
    <w:rsid w:val="000B1AB0"/>
    <w:rsid w:val="000E4C27"/>
    <w:rsid w:val="000F116C"/>
    <w:rsid w:val="000F4D66"/>
    <w:rsid w:val="000F4F49"/>
    <w:rsid w:val="001130B6"/>
    <w:rsid w:val="00194234"/>
    <w:rsid w:val="001B2CB4"/>
    <w:rsid w:val="002138F0"/>
    <w:rsid w:val="00222F69"/>
    <w:rsid w:val="002405C5"/>
    <w:rsid w:val="0025250B"/>
    <w:rsid w:val="00256BC3"/>
    <w:rsid w:val="00263936"/>
    <w:rsid w:val="00276B8C"/>
    <w:rsid w:val="00296809"/>
    <w:rsid w:val="002A06A8"/>
    <w:rsid w:val="002C6DA7"/>
    <w:rsid w:val="00334C08"/>
    <w:rsid w:val="003366A9"/>
    <w:rsid w:val="00342754"/>
    <w:rsid w:val="0036625A"/>
    <w:rsid w:val="003925E7"/>
    <w:rsid w:val="003932B7"/>
    <w:rsid w:val="003B5176"/>
    <w:rsid w:val="003B58B4"/>
    <w:rsid w:val="003B758B"/>
    <w:rsid w:val="003D4D0F"/>
    <w:rsid w:val="00417272"/>
    <w:rsid w:val="0042009D"/>
    <w:rsid w:val="00446D97"/>
    <w:rsid w:val="00456620"/>
    <w:rsid w:val="00486258"/>
    <w:rsid w:val="00495E0E"/>
    <w:rsid w:val="004B3D5E"/>
    <w:rsid w:val="004D66CD"/>
    <w:rsid w:val="004E0EA4"/>
    <w:rsid w:val="004E158D"/>
    <w:rsid w:val="005052C5"/>
    <w:rsid w:val="005074EB"/>
    <w:rsid w:val="00510CEB"/>
    <w:rsid w:val="0051709F"/>
    <w:rsid w:val="005251F2"/>
    <w:rsid w:val="00531002"/>
    <w:rsid w:val="005436FB"/>
    <w:rsid w:val="00545B1B"/>
    <w:rsid w:val="005715D0"/>
    <w:rsid w:val="00585023"/>
    <w:rsid w:val="005B0785"/>
    <w:rsid w:val="005B62A6"/>
    <w:rsid w:val="005B661B"/>
    <w:rsid w:val="005C5659"/>
    <w:rsid w:val="005E2E84"/>
    <w:rsid w:val="005E45C6"/>
    <w:rsid w:val="005F55D3"/>
    <w:rsid w:val="005F59CE"/>
    <w:rsid w:val="00607444"/>
    <w:rsid w:val="00615A33"/>
    <w:rsid w:val="0062621F"/>
    <w:rsid w:val="00685803"/>
    <w:rsid w:val="00691FEA"/>
    <w:rsid w:val="00692553"/>
    <w:rsid w:val="006C1B0B"/>
    <w:rsid w:val="006E092E"/>
    <w:rsid w:val="006E2746"/>
    <w:rsid w:val="006F3063"/>
    <w:rsid w:val="006F4231"/>
    <w:rsid w:val="007002ED"/>
    <w:rsid w:val="00700D86"/>
    <w:rsid w:val="00713C3A"/>
    <w:rsid w:val="007554A1"/>
    <w:rsid w:val="00794BF7"/>
    <w:rsid w:val="007C174F"/>
    <w:rsid w:val="007D3D6E"/>
    <w:rsid w:val="007F01B0"/>
    <w:rsid w:val="00832D50"/>
    <w:rsid w:val="0085097E"/>
    <w:rsid w:val="0085168B"/>
    <w:rsid w:val="00860FEB"/>
    <w:rsid w:val="008772C0"/>
    <w:rsid w:val="008C244D"/>
    <w:rsid w:val="008F49C0"/>
    <w:rsid w:val="009378CE"/>
    <w:rsid w:val="00953BC6"/>
    <w:rsid w:val="00954165"/>
    <w:rsid w:val="0096000D"/>
    <w:rsid w:val="00987202"/>
    <w:rsid w:val="009A5787"/>
    <w:rsid w:val="009E4029"/>
    <w:rsid w:val="00A03777"/>
    <w:rsid w:val="00A11EA2"/>
    <w:rsid w:val="00A33314"/>
    <w:rsid w:val="00A44581"/>
    <w:rsid w:val="00A6069C"/>
    <w:rsid w:val="00A623DE"/>
    <w:rsid w:val="00A701A4"/>
    <w:rsid w:val="00AC24B1"/>
    <w:rsid w:val="00AC4280"/>
    <w:rsid w:val="00AE3851"/>
    <w:rsid w:val="00AE7788"/>
    <w:rsid w:val="00B20E70"/>
    <w:rsid w:val="00B30668"/>
    <w:rsid w:val="00B31622"/>
    <w:rsid w:val="00B61F49"/>
    <w:rsid w:val="00B83D87"/>
    <w:rsid w:val="00B84015"/>
    <w:rsid w:val="00B93C4D"/>
    <w:rsid w:val="00B972BF"/>
    <w:rsid w:val="00BA52DF"/>
    <w:rsid w:val="00BA61F2"/>
    <w:rsid w:val="00BB5323"/>
    <w:rsid w:val="00BD43D2"/>
    <w:rsid w:val="00BE2522"/>
    <w:rsid w:val="00BE3AB7"/>
    <w:rsid w:val="00BF2570"/>
    <w:rsid w:val="00C03C6B"/>
    <w:rsid w:val="00C166AB"/>
    <w:rsid w:val="00C7038A"/>
    <w:rsid w:val="00CB3760"/>
    <w:rsid w:val="00CE0151"/>
    <w:rsid w:val="00CE0DE4"/>
    <w:rsid w:val="00CE6342"/>
    <w:rsid w:val="00D21992"/>
    <w:rsid w:val="00D23C62"/>
    <w:rsid w:val="00D33424"/>
    <w:rsid w:val="00D45220"/>
    <w:rsid w:val="00D52435"/>
    <w:rsid w:val="00D621F4"/>
    <w:rsid w:val="00D82A57"/>
    <w:rsid w:val="00D84064"/>
    <w:rsid w:val="00DB1764"/>
    <w:rsid w:val="00DD1E78"/>
    <w:rsid w:val="00E13E3C"/>
    <w:rsid w:val="00E23281"/>
    <w:rsid w:val="00E43721"/>
    <w:rsid w:val="00E43BAB"/>
    <w:rsid w:val="00E4591C"/>
    <w:rsid w:val="00E60E43"/>
    <w:rsid w:val="00E71DBA"/>
    <w:rsid w:val="00E9153B"/>
    <w:rsid w:val="00EA2581"/>
    <w:rsid w:val="00EA4E7B"/>
    <w:rsid w:val="00EB16A6"/>
    <w:rsid w:val="00EC10F6"/>
    <w:rsid w:val="00EF43F4"/>
    <w:rsid w:val="00F22C62"/>
    <w:rsid w:val="00F2386E"/>
    <w:rsid w:val="00F71DAD"/>
    <w:rsid w:val="00F71DB5"/>
    <w:rsid w:val="00F92273"/>
    <w:rsid w:val="00FA5258"/>
    <w:rsid w:val="00FA749B"/>
    <w:rsid w:val="00FB3036"/>
    <w:rsid w:val="00FB55A2"/>
    <w:rsid w:val="00FC4620"/>
    <w:rsid w:val="00FD404B"/>
    <w:rsid w:val="00FF24B1"/>
    <w:rsid w:val="00FF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281403"/>
  <w15:docId w15:val="{89C161AA-0C3C-4E97-9905-FC1A8425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paragraph" w:styleId="Header">
    <w:name w:val="header"/>
    <w:basedOn w:val="Normal"/>
    <w:link w:val="HeaderChar"/>
    <w:rsid w:val="00B83D8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Footer">
    <w:name w:val="footer"/>
    <w:aliases w:val=" Char Char"/>
    <w:basedOn w:val="Normal"/>
    <w:link w:val="FooterChar"/>
    <w:uiPriority w:val="99"/>
    <w:rsid w:val="00B83D8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83D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5F55D3"/>
    <w:rPr>
      <w:rFonts w:ascii="Tahoma" w:hAnsi="Tahoma"/>
      <w:spacing w:val="4"/>
      <w:sz w:val="16"/>
      <w:szCs w:val="18"/>
    </w:rPr>
  </w:style>
  <w:style w:type="table" w:customStyle="1" w:styleId="TableGrid2">
    <w:name w:val="Table Grid2"/>
    <w:basedOn w:val="TableNormal"/>
    <w:next w:val="TableGrid"/>
    <w:uiPriority w:val="59"/>
    <w:rsid w:val="00BA52DF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TableNormal"/>
    <w:next w:val="TableGrid"/>
    <w:uiPriority w:val="59"/>
    <w:rsid w:val="003D4D0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334C08"/>
    <w:rPr>
      <w:rFonts w:ascii="Tahoma" w:hAnsi="Tahoma"/>
      <w:spacing w:val="4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0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fnoman\LOCALS~1\Temp\TCD2C96.tmp\Meeting%20minut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4A6B5D-ED15-47E4-A615-D3CBA9527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minutes</Template>
  <TotalTime>0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COPC Weekly Meeting</vt:lpstr>
    </vt:vector>
  </TitlesOfParts>
  <Company>Microsoft Corporation</Company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COPC Weekly Meeting</dc:title>
  <dc:creator>fnoman</dc:creator>
  <cp:lastModifiedBy>dell e5440</cp:lastModifiedBy>
  <cp:revision>2</cp:revision>
  <cp:lastPrinted>2020-10-05T09:35:00Z</cp:lastPrinted>
  <dcterms:created xsi:type="dcterms:W3CDTF">2026-05-04T13:34:00Z</dcterms:created>
  <dcterms:modified xsi:type="dcterms:W3CDTF">2026-05-04T13:34:00Z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</Properties>
</file>