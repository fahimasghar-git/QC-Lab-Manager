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1"/>
        <w:tblW w:w="9565" w:type="dxa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2"/>
        <w:gridCol w:w="4309"/>
        <w:gridCol w:w="4309"/>
        <w:gridCol w:w="475"/>
      </w:tblGrid>
      <w:tr w:rsidR="00B972BF" w14:paraId="3F0AAA23" w14:textId="77777777" w:rsidTr="00B972BF">
        <w:trPr>
          <w:trHeight w:val="432"/>
        </w:trPr>
        <w:tc>
          <w:tcPr>
            <w:tcW w:w="472" w:type="dxa"/>
            <w:vAlign w:val="center"/>
          </w:tcPr>
          <w:p w14:paraId="390075B4" w14:textId="77777777" w:rsidR="00B972BF" w:rsidRPr="0036625A" w:rsidRDefault="00D52435" w:rsidP="003D4D0F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sym w:font="Wingdings 2" w:char="F0A3"/>
            </w:r>
          </w:p>
        </w:tc>
        <w:tc>
          <w:tcPr>
            <w:tcW w:w="4309" w:type="dxa"/>
            <w:vAlign w:val="center"/>
          </w:tcPr>
          <w:p w14:paraId="61B048EA" w14:textId="77777777" w:rsidR="00B972BF" w:rsidRPr="0036625A" w:rsidRDefault="00B972BF" w:rsidP="00B972BF">
            <w:pPr>
              <w:ind w:left="770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Meeting</w:t>
            </w:r>
          </w:p>
        </w:tc>
        <w:tc>
          <w:tcPr>
            <w:tcW w:w="4309" w:type="dxa"/>
            <w:vAlign w:val="center"/>
          </w:tcPr>
          <w:p w14:paraId="42EA20A2" w14:textId="038723D1" w:rsidR="00B972BF" w:rsidRPr="003D4D0F" w:rsidRDefault="00BD43D2" w:rsidP="00B972BF">
            <w:pPr>
              <w:ind w:left="268" w:right="792"/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sym w:font="Wingdings" w:char="F06E"/>
            </w:r>
            <w:r w:rsidR="00D21992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     </w:t>
            </w:r>
            <w:r w:rsidR="00B972BF">
              <w:rPr>
                <w:rFonts w:asciiTheme="minorHAnsi" w:hAnsiTheme="minorHAnsi" w:cstheme="minorHAnsi"/>
                <w:b/>
                <w:sz w:val="24"/>
                <w:szCs w:val="24"/>
              </w:rPr>
              <w:t>Training</w:t>
            </w:r>
          </w:p>
        </w:tc>
        <w:tc>
          <w:tcPr>
            <w:tcW w:w="475" w:type="dxa"/>
            <w:vAlign w:val="center"/>
          </w:tcPr>
          <w:p w14:paraId="2AF2C8B6" w14:textId="77777777" w:rsidR="00B972BF" w:rsidRPr="003D4D0F" w:rsidRDefault="00B972BF" w:rsidP="00B972BF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4"/>
        <w:gridCol w:w="4824"/>
      </w:tblGrid>
      <w:tr w:rsidR="0036625A" w:rsidRPr="00BD43D2" w14:paraId="27E4DAB0" w14:textId="77777777" w:rsidTr="00BD43D2">
        <w:trPr>
          <w:trHeight w:val="576"/>
        </w:trPr>
        <w:tc>
          <w:tcPr>
            <w:tcW w:w="4824" w:type="dxa"/>
            <w:vAlign w:val="center"/>
          </w:tcPr>
          <w:p w14:paraId="172DC726" w14:textId="0A863F48" w:rsidR="0036625A" w:rsidRPr="00BD43D2" w:rsidRDefault="0036625A" w:rsidP="00D2199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Reference:</w:t>
            </w:r>
            <w:r w:rsidR="00BF2570" w:rsidRPr="00BD43D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Annual Training Plan</w:t>
            </w:r>
          </w:p>
        </w:tc>
        <w:tc>
          <w:tcPr>
            <w:tcW w:w="4824" w:type="dxa"/>
            <w:vAlign w:val="center"/>
          </w:tcPr>
          <w:p w14:paraId="523DCCC1" w14:textId="54825028" w:rsidR="0036625A" w:rsidRPr="00BD43D2" w:rsidRDefault="0036625A" w:rsidP="00BD43D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Held on: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     </w:t>
            </w:r>
            <w:r w:rsidR="00A11EA2">
              <w:rPr>
                <w:rFonts w:ascii="Times New Roman" w:hAnsi="Times New Roman"/>
                <w:sz w:val="22"/>
                <w:szCs w:val="22"/>
                <w:u w:val="single"/>
              </w:rPr>
              <w:t>1</w:t>
            </w:r>
            <w:r w:rsidR="008772C0">
              <w:rPr>
                <w:rFonts w:ascii="Times New Roman" w:hAnsi="Times New Roman"/>
                <w:sz w:val="22"/>
                <w:szCs w:val="22"/>
                <w:u w:val="single"/>
              </w:rPr>
              <w:t>0</w:t>
            </w:r>
            <w:bookmarkStart w:id="0" w:name="_GoBack"/>
            <w:bookmarkEnd w:id="0"/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8772C0">
              <w:rPr>
                <w:rFonts w:ascii="Times New Roman" w:hAnsi="Times New Roman"/>
                <w:sz w:val="22"/>
                <w:szCs w:val="22"/>
                <w:u w:val="single"/>
              </w:rPr>
              <w:t>April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202</w:t>
            </w:r>
            <w:r w:rsidR="00A11EA2">
              <w:rPr>
                <w:rFonts w:ascii="Times New Roman" w:hAnsi="Times New Roman"/>
                <w:sz w:val="22"/>
                <w:szCs w:val="22"/>
                <w:u w:val="single"/>
              </w:rPr>
              <w:t>5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</w:p>
        </w:tc>
      </w:tr>
      <w:tr w:rsidR="0036625A" w:rsidRPr="00BD43D2" w14:paraId="5A5DE1B2" w14:textId="77777777" w:rsidTr="00BD43D2">
        <w:trPr>
          <w:trHeight w:val="576"/>
        </w:trPr>
        <w:tc>
          <w:tcPr>
            <w:tcW w:w="4824" w:type="dxa"/>
            <w:vAlign w:val="center"/>
          </w:tcPr>
          <w:p w14:paraId="11A64BDC" w14:textId="55782D2F" w:rsidR="0036625A" w:rsidRPr="00BD43D2" w:rsidRDefault="0036625A" w:rsidP="00D52435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 xml:space="preserve">Time: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1</w:t>
            </w:r>
            <w:r w:rsidR="008772C0">
              <w:rPr>
                <w:rFonts w:ascii="Times New Roman" w:hAnsi="Times New Roman"/>
                <w:sz w:val="22"/>
                <w:szCs w:val="22"/>
                <w:u w:val="single"/>
              </w:rPr>
              <w:t>1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:00 AM</w:t>
            </w:r>
          </w:p>
        </w:tc>
        <w:tc>
          <w:tcPr>
            <w:tcW w:w="4824" w:type="dxa"/>
            <w:vAlign w:val="center"/>
          </w:tcPr>
          <w:p w14:paraId="33B8FA0F" w14:textId="1593E34C" w:rsidR="0036625A" w:rsidRPr="00BD43D2" w:rsidRDefault="0036625A" w:rsidP="00BD43D2">
            <w:pPr>
              <w:rPr>
                <w:rFonts w:ascii="Times New Roman" w:hAnsi="Times New Roman"/>
                <w:sz w:val="22"/>
                <w:szCs w:val="22"/>
              </w:rPr>
            </w:pPr>
            <w:r w:rsidRPr="00BD43D2">
              <w:rPr>
                <w:rFonts w:ascii="Times New Roman" w:hAnsi="Times New Roman"/>
                <w:sz w:val="22"/>
                <w:szCs w:val="22"/>
              </w:rPr>
              <w:t>Venue: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  <w:r w:rsidR="00BD43D2">
              <w:rPr>
                <w:rFonts w:ascii="Times New Roman" w:hAnsi="Times New Roman"/>
                <w:sz w:val="22"/>
                <w:szCs w:val="22"/>
                <w:u w:val="single"/>
              </w:rPr>
              <w:t xml:space="preserve">         </w:t>
            </w:r>
            <w:r w:rsidR="00BD43D2" w:rsidRPr="00BD43D2">
              <w:rPr>
                <w:rFonts w:ascii="Times New Roman" w:hAnsi="Times New Roman"/>
                <w:sz w:val="22"/>
                <w:szCs w:val="22"/>
                <w:u w:val="single"/>
              </w:rPr>
              <w:t>VAN QC LAB</w:t>
            </w:r>
            <w:r w:rsidR="00D52435" w:rsidRPr="00BD43D2">
              <w:rPr>
                <w:rFonts w:ascii="Times New Roman" w:hAnsi="Times New Roman"/>
                <w:sz w:val="22"/>
                <w:szCs w:val="22"/>
                <w:u w:val="single"/>
              </w:rPr>
              <w:tab/>
            </w:r>
          </w:p>
        </w:tc>
      </w:tr>
    </w:tbl>
    <w:p w14:paraId="5EA8581B" w14:textId="66E4C434" w:rsidR="00FA5258" w:rsidRPr="00E23281" w:rsidRDefault="00607444" w:rsidP="00D52435">
      <w:pPr>
        <w:spacing w:before="240" w:line="480" w:lineRule="auto"/>
        <w:ind w:right="7"/>
        <w:rPr>
          <w:rFonts w:ascii="Times New Roman" w:hAnsi="Times New Roman"/>
          <w:sz w:val="28"/>
          <w:u w:val="single"/>
        </w:rPr>
      </w:pPr>
      <w:r>
        <w:rPr>
          <w:rFonts w:ascii="Calibri" w:hAnsi="Calibri" w:cs="Calibri"/>
          <w:sz w:val="22"/>
          <w:szCs w:val="22"/>
        </w:rPr>
        <w:t>Title</w:t>
      </w:r>
      <w:r w:rsidR="00BA52DF">
        <w:rPr>
          <w:rFonts w:ascii="Calibri" w:hAnsi="Calibri" w:cs="Calibri"/>
          <w:sz w:val="22"/>
          <w:szCs w:val="22"/>
        </w:rPr>
        <w:t xml:space="preserve">: </w:t>
      </w:r>
      <w:r w:rsidR="008772C0" w:rsidRPr="008772C0">
        <w:rPr>
          <w:rFonts w:ascii="Times New Roman" w:hAnsi="Times New Roman"/>
          <w:sz w:val="22"/>
          <w:u w:val="single"/>
        </w:rPr>
        <w:t>Explanation of Policies and Objectives in Details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0"/>
        <w:gridCol w:w="3210"/>
        <w:gridCol w:w="3210"/>
        <w:gridCol w:w="2430"/>
      </w:tblGrid>
      <w:tr w:rsidR="003932B7" w:rsidRPr="00EC10F6" w14:paraId="793D0EB3" w14:textId="77777777" w:rsidTr="00F22C62">
        <w:trPr>
          <w:trHeight w:val="576"/>
          <w:tblHeader/>
        </w:trPr>
        <w:tc>
          <w:tcPr>
            <w:tcW w:w="600" w:type="dxa"/>
            <w:shd w:val="clear" w:color="auto" w:fill="EAF1DD" w:themeFill="accent3" w:themeFillTint="33"/>
            <w:vAlign w:val="center"/>
          </w:tcPr>
          <w:p w14:paraId="7B48F9F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S. #</w:t>
            </w:r>
          </w:p>
        </w:tc>
        <w:tc>
          <w:tcPr>
            <w:tcW w:w="3210" w:type="dxa"/>
            <w:shd w:val="clear" w:color="auto" w:fill="EAF1DD" w:themeFill="accent3" w:themeFillTint="33"/>
            <w:vAlign w:val="center"/>
          </w:tcPr>
          <w:p w14:paraId="39AA8A18" w14:textId="77777777" w:rsidR="003932B7" w:rsidRPr="00EC10F6" w:rsidRDefault="003932B7" w:rsidP="003932B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Name</w:t>
            </w:r>
          </w:p>
        </w:tc>
        <w:tc>
          <w:tcPr>
            <w:tcW w:w="3210" w:type="dxa"/>
            <w:shd w:val="clear" w:color="auto" w:fill="EAF1DD" w:themeFill="accent3" w:themeFillTint="33"/>
            <w:vAlign w:val="center"/>
          </w:tcPr>
          <w:p w14:paraId="5E807CE1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Designation</w:t>
            </w:r>
          </w:p>
        </w:tc>
        <w:tc>
          <w:tcPr>
            <w:tcW w:w="2430" w:type="dxa"/>
            <w:shd w:val="clear" w:color="auto" w:fill="EAF1DD" w:themeFill="accent3" w:themeFillTint="33"/>
            <w:vAlign w:val="center"/>
          </w:tcPr>
          <w:p w14:paraId="0243AC7E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EC10F6">
              <w:rPr>
                <w:rFonts w:ascii="Calibri" w:hAnsi="Calibri" w:cs="Calibri"/>
                <w:b/>
                <w:sz w:val="22"/>
                <w:szCs w:val="22"/>
              </w:rPr>
              <w:t>Signature</w:t>
            </w:r>
          </w:p>
        </w:tc>
      </w:tr>
      <w:tr w:rsidR="003932B7" w:rsidRPr="00EC10F6" w14:paraId="474B88E3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669DA52" w14:textId="4FEDDA5F" w:rsidR="003932B7" w:rsidRPr="00EC10F6" w:rsidRDefault="003932B7" w:rsidP="00860FE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15E95EEC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4EB432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407AEFBA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2701C59C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7CF4FE5" w14:textId="72DF3BF3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738DF75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BE1481F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1C98A515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BD2359E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0A06C73E" w14:textId="790BBBBB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11659A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117979F7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7C48B199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3977A348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1A5FABC4" w14:textId="522DE8D9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634D4EF9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7DB9F51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2F7BBFBE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10E2E4CD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DBFD108" w14:textId="464AA6AC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02C2EB83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0AD1BEA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2B8B0F9E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E6433BD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6B7050D8" w14:textId="38E8E628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EDA51C9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880700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62576901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481B3E3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7521B478" w14:textId="59D265EB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2915657E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4E35D07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1174AF9C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55E00947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3EDED87E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0624292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44A71D0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26FD1374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7825E656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0ED0D538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7C907272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C838CF4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6DC34B1F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0162B41E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610257AB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1EA20A6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7DF35EDC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7C8B26F6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772FEF24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42A4830B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3C4413EA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1ABCD1E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58CE2360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32B7" w:rsidRPr="00EC10F6" w14:paraId="4C0B5855" w14:textId="77777777" w:rsidTr="00222F69">
        <w:trPr>
          <w:trHeight w:val="576"/>
        </w:trPr>
        <w:tc>
          <w:tcPr>
            <w:tcW w:w="600" w:type="dxa"/>
            <w:shd w:val="clear" w:color="auto" w:fill="auto"/>
            <w:vAlign w:val="center"/>
          </w:tcPr>
          <w:p w14:paraId="04F62D0C" w14:textId="77777777" w:rsidR="003932B7" w:rsidRPr="00EC10F6" w:rsidRDefault="003932B7" w:rsidP="00AC428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732AC74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0" w:type="dxa"/>
            <w:shd w:val="clear" w:color="auto" w:fill="auto"/>
            <w:vAlign w:val="center"/>
          </w:tcPr>
          <w:p w14:paraId="4B2CB9AD" w14:textId="77777777" w:rsidR="003932B7" w:rsidRPr="00EC10F6" w:rsidRDefault="003932B7" w:rsidP="00222F6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0DDC007C" w14:textId="77777777" w:rsidR="003932B7" w:rsidRPr="00EC10F6" w:rsidRDefault="003932B7" w:rsidP="00222F6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5D05396" w14:textId="77777777" w:rsidR="00256BC3" w:rsidRPr="00E23281" w:rsidRDefault="00FB55A2" w:rsidP="00B31622">
      <w:pPr>
        <w:spacing w:before="960" w:after="240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>Signature</w:t>
      </w:r>
      <w:r w:rsidR="00607444" w:rsidRPr="00E23281">
        <w:rPr>
          <w:rFonts w:ascii="Times New Roman" w:hAnsi="Times New Roman"/>
          <w:sz w:val="22"/>
          <w:szCs w:val="22"/>
        </w:rPr>
        <w:tab/>
      </w:r>
      <w:r w:rsidRPr="00E23281">
        <w:rPr>
          <w:rFonts w:ascii="Times New Roman" w:hAnsi="Times New Roman"/>
          <w:sz w:val="22"/>
          <w:szCs w:val="22"/>
        </w:rPr>
        <w:t>:</w:t>
      </w:r>
      <w:r w:rsidR="00222F69" w:rsidRPr="00E23281">
        <w:rPr>
          <w:rFonts w:ascii="Times New Roman" w:hAnsi="Times New Roman"/>
          <w:sz w:val="22"/>
          <w:szCs w:val="22"/>
        </w:rPr>
        <w:t xml:space="preserve"> </w:t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  <w:r w:rsidR="00222F69" w:rsidRPr="00E23281">
        <w:rPr>
          <w:rFonts w:ascii="Times New Roman" w:hAnsi="Times New Roman"/>
          <w:sz w:val="22"/>
          <w:szCs w:val="22"/>
          <w:u w:val="single"/>
        </w:rPr>
        <w:tab/>
      </w:r>
    </w:p>
    <w:p w14:paraId="64236E24" w14:textId="4AF331FE" w:rsidR="00FB55A2" w:rsidRPr="00E23281" w:rsidRDefault="00BD43D2" w:rsidP="00D52435">
      <w:pPr>
        <w:spacing w:after="240"/>
        <w:ind w:right="-173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 xml:space="preserve">Trainer </w:t>
      </w:r>
      <w:r w:rsidR="00FB55A2" w:rsidRPr="00E23281">
        <w:rPr>
          <w:rFonts w:ascii="Times New Roman" w:hAnsi="Times New Roman"/>
          <w:sz w:val="22"/>
          <w:szCs w:val="22"/>
        </w:rPr>
        <w:t xml:space="preserve">Name </w:t>
      </w:r>
      <w:r w:rsidR="00607444" w:rsidRPr="00E23281">
        <w:rPr>
          <w:rFonts w:ascii="Times New Roman" w:hAnsi="Times New Roman"/>
          <w:sz w:val="22"/>
          <w:szCs w:val="22"/>
        </w:rPr>
        <w:tab/>
      </w:r>
      <w:r w:rsidR="00222F69" w:rsidRPr="00E23281">
        <w:rPr>
          <w:rFonts w:ascii="Times New Roman" w:hAnsi="Times New Roman"/>
          <w:sz w:val="22"/>
          <w:szCs w:val="22"/>
        </w:rPr>
        <w:t xml:space="preserve">: </w:t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  <w:r w:rsidR="00794BF7" w:rsidRPr="00E23281">
        <w:rPr>
          <w:rFonts w:ascii="Times New Roman" w:hAnsi="Times New Roman"/>
          <w:sz w:val="22"/>
          <w:szCs w:val="22"/>
          <w:u w:val="single"/>
        </w:rPr>
        <w:tab/>
      </w:r>
    </w:p>
    <w:p w14:paraId="3E455450" w14:textId="77777777" w:rsidR="00222F69" w:rsidRPr="00E23281" w:rsidRDefault="00607444" w:rsidP="00B31622">
      <w:pPr>
        <w:spacing w:after="240"/>
        <w:ind w:right="-173"/>
        <w:rPr>
          <w:rFonts w:ascii="Times New Roman" w:hAnsi="Times New Roman"/>
          <w:sz w:val="22"/>
          <w:szCs w:val="22"/>
          <w:u w:val="single"/>
        </w:rPr>
      </w:pPr>
      <w:r w:rsidRPr="00E23281">
        <w:rPr>
          <w:rFonts w:ascii="Times New Roman" w:hAnsi="Times New Roman"/>
          <w:sz w:val="22"/>
          <w:szCs w:val="22"/>
        </w:rPr>
        <w:t>Designation</w:t>
      </w:r>
      <w:r w:rsidRPr="00E23281">
        <w:rPr>
          <w:rFonts w:ascii="Times New Roman" w:hAnsi="Times New Roman"/>
          <w:sz w:val="22"/>
          <w:szCs w:val="22"/>
        </w:rPr>
        <w:tab/>
        <w:t xml:space="preserve">: </w:t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  <w:r w:rsidRPr="00E23281">
        <w:rPr>
          <w:rFonts w:ascii="Times New Roman" w:hAnsi="Times New Roman"/>
          <w:sz w:val="22"/>
          <w:szCs w:val="22"/>
          <w:u w:val="single"/>
        </w:rPr>
        <w:tab/>
      </w:r>
    </w:p>
    <w:sectPr w:rsidR="00222F69" w:rsidRPr="00E23281" w:rsidSect="00953BC6">
      <w:headerReference w:type="default" r:id="rId8"/>
      <w:footerReference w:type="default" r:id="rId9"/>
      <w:type w:val="continuous"/>
      <w:pgSz w:w="11909" w:h="16834" w:code="9"/>
      <w:pgMar w:top="1260" w:right="1008" w:bottom="1080" w:left="1170" w:header="720" w:footer="720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2490B3" w14:textId="77777777" w:rsidR="00BE3AB7" w:rsidRDefault="00BE3AB7">
      <w:r>
        <w:separator/>
      </w:r>
    </w:p>
  </w:endnote>
  <w:endnote w:type="continuationSeparator" w:id="0">
    <w:p w14:paraId="39A78418" w14:textId="77777777" w:rsidR="00BE3AB7" w:rsidRDefault="00BE3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3723513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B94D3E5" w14:textId="7BFA7F34" w:rsidR="00BF2570" w:rsidRDefault="00BF257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841C03" w14:textId="77777777" w:rsidR="00BF2570" w:rsidRDefault="00BF25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1C6BA3" w14:textId="77777777" w:rsidR="00BE3AB7" w:rsidRDefault="00BE3AB7">
      <w:r>
        <w:separator/>
      </w:r>
    </w:p>
  </w:footnote>
  <w:footnote w:type="continuationSeparator" w:id="0">
    <w:p w14:paraId="24481D3B" w14:textId="77777777" w:rsidR="00BE3AB7" w:rsidRDefault="00BE3A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77970C" w14:textId="0626D84F" w:rsidR="00B31622" w:rsidRDefault="00B31622" w:rsidP="005E45C6">
    <w:pPr>
      <w:pStyle w:val="Header"/>
    </w:pPr>
  </w:p>
  <w:p w14:paraId="1B45112A" w14:textId="77777777" w:rsidR="00BF2570" w:rsidRDefault="00BF2570" w:rsidP="005E45C6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350"/>
      <w:gridCol w:w="1962"/>
    </w:tblGrid>
    <w:tr w:rsidR="00BF2570" w:rsidRPr="007821ED" w14:paraId="57BA6A2C" w14:textId="77777777" w:rsidTr="00BF2570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84773A6" w14:textId="77777777" w:rsidR="00BF2570" w:rsidRPr="007821ED" w:rsidRDefault="00BF2570" w:rsidP="00BF2570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noProof/>
              <w:sz w:val="24"/>
              <w:lang w:val="en-CA" w:eastAsia="en-CA"/>
            </w:rPr>
            <w:drawing>
              <wp:inline distT="0" distB="0" distL="0" distR="0" wp14:anchorId="57272AF8" wp14:editId="14A84855">
                <wp:extent cx="749300" cy="6223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82C8D49" w14:textId="77777777" w:rsidR="00BF2570" w:rsidRPr="007821ED" w:rsidRDefault="00BF2570" w:rsidP="00BF2570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b/>
              <w:bCs/>
              <w:sz w:val="24"/>
              <w:lang w:val="en-CA" w:eastAsia="en-CA"/>
            </w:rPr>
            <w:t>TRAINING ATTENDENCE SHEET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34E52B" w14:textId="77777777" w:rsidR="00BF2570" w:rsidRPr="007821ED" w:rsidRDefault="00BF2570" w:rsidP="00BF2570">
          <w:pPr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 xml:space="preserve">Doc.# 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8484637" w14:textId="77777777" w:rsidR="00BF2570" w:rsidRPr="007821ED" w:rsidRDefault="00BF2570" w:rsidP="000F116C">
          <w:pPr>
            <w:jc w:val="center"/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>QCL-FRM-2.04</w:t>
          </w:r>
        </w:p>
      </w:tc>
    </w:tr>
    <w:tr w:rsidR="000F116C" w:rsidRPr="007821ED" w14:paraId="21394DAA" w14:textId="77777777" w:rsidTr="00BF2570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587F910" w14:textId="77777777" w:rsidR="000F116C" w:rsidRPr="007821ED" w:rsidRDefault="000F116C" w:rsidP="000F116C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</w:p>
      </w:tc>
      <w:tc>
        <w:tcPr>
          <w:tcW w:w="4608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C6A9242" w14:textId="77777777" w:rsidR="000F116C" w:rsidRPr="007821ED" w:rsidRDefault="000F116C" w:rsidP="000F116C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F79D7B3" w14:textId="77777777" w:rsidR="000F116C" w:rsidRPr="007821ED" w:rsidRDefault="000F116C" w:rsidP="000F116C">
          <w:pPr>
            <w:rPr>
              <w:rFonts w:ascii="Times New Roman" w:hAnsi="Times New Roman"/>
              <w:sz w:val="24"/>
              <w:lang w:val="en-CA" w:eastAsia="en-CA"/>
            </w:rPr>
          </w:pPr>
          <w:r w:rsidRPr="007821ED">
            <w:rPr>
              <w:rFonts w:ascii="Times New Roman" w:hAnsi="Times New Roman"/>
              <w:sz w:val="24"/>
              <w:lang w:val="en-CA" w:eastAsia="en-CA"/>
            </w:rPr>
            <w:t>Issue Date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054D342" w14:textId="55A2864A" w:rsidR="000F116C" w:rsidRPr="000F116C" w:rsidRDefault="000F116C" w:rsidP="000F116C">
          <w:pPr>
            <w:jc w:val="center"/>
            <w:rPr>
              <w:rFonts w:ascii="Times New Roman" w:hAnsi="Times New Roman"/>
              <w:sz w:val="22"/>
              <w:lang w:val="en-CA" w:eastAsia="en-CA"/>
            </w:rPr>
          </w:pPr>
          <w:r w:rsidRPr="000F116C">
            <w:rPr>
              <w:rFonts w:ascii="Times New Roman" w:hAnsi="Times New Roman"/>
              <w:sz w:val="22"/>
            </w:rPr>
            <w:t>01-02-2025</w:t>
          </w:r>
        </w:p>
      </w:tc>
    </w:tr>
    <w:tr w:rsidR="000F116C" w:rsidRPr="007821ED" w14:paraId="7929E445" w14:textId="77777777" w:rsidTr="00B75B7D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E653F90" w14:textId="77777777" w:rsidR="000F116C" w:rsidRPr="007821ED" w:rsidRDefault="000F116C" w:rsidP="000F116C">
          <w:pPr>
            <w:rPr>
              <w:rFonts w:ascii="Times New Roman" w:hAnsi="Times New Roman"/>
              <w:noProof/>
              <w:sz w:val="24"/>
              <w:lang w:val="en-CA" w:eastAsia="en-CA"/>
            </w:rPr>
          </w:pPr>
        </w:p>
      </w:tc>
      <w:tc>
        <w:tcPr>
          <w:tcW w:w="4608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D4431C1" w14:textId="77777777" w:rsidR="000F116C" w:rsidRPr="007821ED" w:rsidRDefault="000F116C" w:rsidP="000F116C">
          <w:pPr>
            <w:jc w:val="center"/>
            <w:rPr>
              <w:rFonts w:ascii="Times New Roman" w:hAnsi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3C35AD07" w14:textId="77777777" w:rsidR="000F116C" w:rsidRPr="007821ED" w:rsidRDefault="000F116C" w:rsidP="000F116C">
          <w:pPr>
            <w:rPr>
              <w:rFonts w:ascii="Times New Roman" w:hAnsi="Times New Roman"/>
              <w:szCs w:val="20"/>
              <w:lang w:val="en-CA" w:eastAsia="en-CA"/>
            </w:rPr>
          </w:pPr>
          <w:r>
            <w:rPr>
              <w:rFonts w:ascii="Times New Roman" w:hAnsi="Times New Roman"/>
              <w:sz w:val="24"/>
              <w:lang w:val="en-CA" w:eastAsia="en-CA"/>
            </w:rPr>
            <w:t>Rev</w:t>
          </w:r>
          <w:r w:rsidRPr="007821ED">
            <w:rPr>
              <w:rFonts w:ascii="Times New Roman" w:hAnsi="Times New Roman"/>
              <w:sz w:val="24"/>
              <w:lang w:val="en-CA" w:eastAsia="en-CA"/>
            </w:rPr>
            <w:t>#</w:t>
          </w:r>
        </w:p>
      </w:tc>
      <w:tc>
        <w:tcPr>
          <w:tcW w:w="196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23BBF61" w14:textId="33D8D2D2" w:rsidR="000F116C" w:rsidRPr="000F116C" w:rsidRDefault="000F116C" w:rsidP="000F116C">
          <w:pPr>
            <w:jc w:val="center"/>
            <w:rPr>
              <w:rFonts w:ascii="Times New Roman" w:hAnsi="Times New Roman"/>
              <w:sz w:val="22"/>
              <w:lang w:val="en-CA" w:eastAsia="en-CA"/>
            </w:rPr>
          </w:pPr>
          <w:r w:rsidRPr="000F116C">
            <w:rPr>
              <w:rFonts w:ascii="Times New Roman" w:hAnsi="Times New Roman"/>
              <w:sz w:val="22"/>
            </w:rPr>
            <w:t>02</w:t>
          </w:r>
        </w:p>
      </w:tc>
    </w:tr>
  </w:tbl>
  <w:p w14:paraId="3B4CE391" w14:textId="77777777" w:rsidR="00BF2570" w:rsidRPr="005E45C6" w:rsidRDefault="00BF2570" w:rsidP="005E45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DD6CE2"/>
    <w:multiLevelType w:val="hybridMultilevel"/>
    <w:tmpl w:val="26BAFCEA"/>
    <w:lvl w:ilvl="0" w:tplc="4042A5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8CE"/>
    <w:rsid w:val="000145A5"/>
    <w:rsid w:val="00026FFE"/>
    <w:rsid w:val="00043514"/>
    <w:rsid w:val="00076C3E"/>
    <w:rsid w:val="00076ED5"/>
    <w:rsid w:val="000A7299"/>
    <w:rsid w:val="000B1AB0"/>
    <w:rsid w:val="000E4C27"/>
    <w:rsid w:val="000F116C"/>
    <w:rsid w:val="000F4D66"/>
    <w:rsid w:val="000F4F49"/>
    <w:rsid w:val="001130B6"/>
    <w:rsid w:val="00194234"/>
    <w:rsid w:val="001B2CB4"/>
    <w:rsid w:val="002138F0"/>
    <w:rsid w:val="00222F69"/>
    <w:rsid w:val="002405C5"/>
    <w:rsid w:val="0025250B"/>
    <w:rsid w:val="00256BC3"/>
    <w:rsid w:val="00263936"/>
    <w:rsid w:val="00276B8C"/>
    <w:rsid w:val="00296809"/>
    <w:rsid w:val="002A06A8"/>
    <w:rsid w:val="002C6DA7"/>
    <w:rsid w:val="00334C08"/>
    <w:rsid w:val="003366A9"/>
    <w:rsid w:val="00342754"/>
    <w:rsid w:val="0036625A"/>
    <w:rsid w:val="003925E7"/>
    <w:rsid w:val="003932B7"/>
    <w:rsid w:val="003B5176"/>
    <w:rsid w:val="003B58B4"/>
    <w:rsid w:val="003B758B"/>
    <w:rsid w:val="003D4D0F"/>
    <w:rsid w:val="00417272"/>
    <w:rsid w:val="0042009D"/>
    <w:rsid w:val="00446D97"/>
    <w:rsid w:val="00456620"/>
    <w:rsid w:val="00486258"/>
    <w:rsid w:val="00495E0E"/>
    <w:rsid w:val="004B3D5E"/>
    <w:rsid w:val="004D66CD"/>
    <w:rsid w:val="004E0EA4"/>
    <w:rsid w:val="004E158D"/>
    <w:rsid w:val="005052C5"/>
    <w:rsid w:val="005074EB"/>
    <w:rsid w:val="00510CEB"/>
    <w:rsid w:val="0051709F"/>
    <w:rsid w:val="005251F2"/>
    <w:rsid w:val="00531002"/>
    <w:rsid w:val="005436FB"/>
    <w:rsid w:val="00545B1B"/>
    <w:rsid w:val="005715D0"/>
    <w:rsid w:val="00585023"/>
    <w:rsid w:val="005B0785"/>
    <w:rsid w:val="005B62A6"/>
    <w:rsid w:val="005B661B"/>
    <w:rsid w:val="005C5659"/>
    <w:rsid w:val="005E2E84"/>
    <w:rsid w:val="005E45C6"/>
    <w:rsid w:val="005F55D3"/>
    <w:rsid w:val="005F59CE"/>
    <w:rsid w:val="00607444"/>
    <w:rsid w:val="00615A33"/>
    <w:rsid w:val="0062621F"/>
    <w:rsid w:val="00685803"/>
    <w:rsid w:val="00691FEA"/>
    <w:rsid w:val="00692553"/>
    <w:rsid w:val="006C1B0B"/>
    <w:rsid w:val="006E092E"/>
    <w:rsid w:val="006E2746"/>
    <w:rsid w:val="006F3063"/>
    <w:rsid w:val="006F4231"/>
    <w:rsid w:val="007002ED"/>
    <w:rsid w:val="00700D86"/>
    <w:rsid w:val="00713C3A"/>
    <w:rsid w:val="007554A1"/>
    <w:rsid w:val="00794BF7"/>
    <w:rsid w:val="007C174F"/>
    <w:rsid w:val="007D3D6E"/>
    <w:rsid w:val="007F01B0"/>
    <w:rsid w:val="00832D50"/>
    <w:rsid w:val="0085097E"/>
    <w:rsid w:val="0085168B"/>
    <w:rsid w:val="00860FEB"/>
    <w:rsid w:val="008772C0"/>
    <w:rsid w:val="008C244D"/>
    <w:rsid w:val="008F49C0"/>
    <w:rsid w:val="009378CE"/>
    <w:rsid w:val="00953BC6"/>
    <w:rsid w:val="00954165"/>
    <w:rsid w:val="0096000D"/>
    <w:rsid w:val="00987202"/>
    <w:rsid w:val="009A5787"/>
    <w:rsid w:val="009E4029"/>
    <w:rsid w:val="00A03777"/>
    <w:rsid w:val="00A11EA2"/>
    <w:rsid w:val="00A33314"/>
    <w:rsid w:val="00A44581"/>
    <w:rsid w:val="00A6069C"/>
    <w:rsid w:val="00A623DE"/>
    <w:rsid w:val="00A701A4"/>
    <w:rsid w:val="00AC4280"/>
    <w:rsid w:val="00AE3851"/>
    <w:rsid w:val="00AE7788"/>
    <w:rsid w:val="00B20E70"/>
    <w:rsid w:val="00B30668"/>
    <w:rsid w:val="00B31622"/>
    <w:rsid w:val="00B61F49"/>
    <w:rsid w:val="00B83D87"/>
    <w:rsid w:val="00B84015"/>
    <w:rsid w:val="00B93C4D"/>
    <w:rsid w:val="00B972BF"/>
    <w:rsid w:val="00BA52DF"/>
    <w:rsid w:val="00BA61F2"/>
    <w:rsid w:val="00BB5323"/>
    <w:rsid w:val="00BD43D2"/>
    <w:rsid w:val="00BE2522"/>
    <w:rsid w:val="00BE3AB7"/>
    <w:rsid w:val="00BF2570"/>
    <w:rsid w:val="00C03C6B"/>
    <w:rsid w:val="00C166AB"/>
    <w:rsid w:val="00C7038A"/>
    <w:rsid w:val="00CB3760"/>
    <w:rsid w:val="00CE0151"/>
    <w:rsid w:val="00CE0DE4"/>
    <w:rsid w:val="00CE6342"/>
    <w:rsid w:val="00D21992"/>
    <w:rsid w:val="00D23C62"/>
    <w:rsid w:val="00D33424"/>
    <w:rsid w:val="00D45220"/>
    <w:rsid w:val="00D52435"/>
    <w:rsid w:val="00D621F4"/>
    <w:rsid w:val="00D82A57"/>
    <w:rsid w:val="00D84064"/>
    <w:rsid w:val="00DB1764"/>
    <w:rsid w:val="00DD1E78"/>
    <w:rsid w:val="00E13E3C"/>
    <w:rsid w:val="00E23281"/>
    <w:rsid w:val="00E43721"/>
    <w:rsid w:val="00E43BAB"/>
    <w:rsid w:val="00E4591C"/>
    <w:rsid w:val="00E60E43"/>
    <w:rsid w:val="00E71DBA"/>
    <w:rsid w:val="00EA2581"/>
    <w:rsid w:val="00EA4E7B"/>
    <w:rsid w:val="00EC10F6"/>
    <w:rsid w:val="00EF43F4"/>
    <w:rsid w:val="00F22C62"/>
    <w:rsid w:val="00F2386E"/>
    <w:rsid w:val="00F71DB5"/>
    <w:rsid w:val="00F92273"/>
    <w:rsid w:val="00FA5258"/>
    <w:rsid w:val="00FA749B"/>
    <w:rsid w:val="00FB3036"/>
    <w:rsid w:val="00FB55A2"/>
    <w:rsid w:val="00FC4620"/>
    <w:rsid w:val="00FD404B"/>
    <w:rsid w:val="00FF24B1"/>
    <w:rsid w:val="00FF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281403"/>
  <w15:docId w15:val="{89C161AA-0C3C-4E97-9905-FC1A8425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2581"/>
    <w:rPr>
      <w:rFonts w:ascii="Tahoma" w:hAnsi="Tahoma"/>
      <w:spacing w:val="4"/>
      <w:sz w:val="16"/>
      <w:szCs w:val="18"/>
    </w:rPr>
  </w:style>
  <w:style w:type="paragraph" w:styleId="Heading1">
    <w:name w:val="heading 1"/>
    <w:basedOn w:val="Normal"/>
    <w:next w:val="Normal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qFormat/>
    <w:rsid w:val="00456620"/>
    <w:pPr>
      <w:jc w:val="right"/>
      <w:outlineLvl w:val="4"/>
    </w:pPr>
    <w:rPr>
      <w:cap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paragraph" w:styleId="Header">
    <w:name w:val="header"/>
    <w:basedOn w:val="Normal"/>
    <w:link w:val="HeaderChar"/>
    <w:rsid w:val="00B83D8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B3760"/>
    <w:rPr>
      <w:rFonts w:cs="Tahoma"/>
      <w:szCs w:val="16"/>
    </w:rPr>
  </w:style>
  <w:style w:type="paragraph" w:styleId="Footer">
    <w:name w:val="footer"/>
    <w:aliases w:val=" Char Char"/>
    <w:basedOn w:val="Normal"/>
    <w:link w:val="FooterChar"/>
    <w:uiPriority w:val="99"/>
    <w:rsid w:val="00B83D8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83D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5F55D3"/>
    <w:rPr>
      <w:rFonts w:ascii="Tahoma" w:hAnsi="Tahoma"/>
      <w:spacing w:val="4"/>
      <w:sz w:val="16"/>
      <w:szCs w:val="18"/>
    </w:rPr>
  </w:style>
  <w:style w:type="table" w:customStyle="1" w:styleId="TableGrid2">
    <w:name w:val="Table Grid2"/>
    <w:basedOn w:val="TableNormal"/>
    <w:next w:val="TableGrid"/>
    <w:uiPriority w:val="59"/>
    <w:rsid w:val="00BA52DF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 Grid1"/>
    <w:basedOn w:val="TableNormal"/>
    <w:next w:val="TableGrid"/>
    <w:uiPriority w:val="59"/>
    <w:rsid w:val="003D4D0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sid w:val="00334C08"/>
    <w:rPr>
      <w:rFonts w:ascii="Tahoma" w:hAnsi="Tahoma"/>
      <w:spacing w:val="4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00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fnoman\LOCALS~1\Temp\TCD2C96.tmp\Meeting%20minut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E009C1-05CD-46ED-B47D-1893B27FA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 minutes</Template>
  <TotalTime>5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COPC Weekly Meeting</vt:lpstr>
    </vt:vector>
  </TitlesOfParts>
  <Company>Microsoft Corporation</Company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COPC Weekly Meeting</dc:title>
  <dc:creator>fnoman</dc:creator>
  <cp:lastModifiedBy>dell e5440</cp:lastModifiedBy>
  <cp:revision>5</cp:revision>
  <cp:lastPrinted>2020-10-05T09:35:00Z</cp:lastPrinted>
  <dcterms:created xsi:type="dcterms:W3CDTF">2026-05-04T07:09:00Z</dcterms:created>
  <dcterms:modified xsi:type="dcterms:W3CDTF">2026-05-04T13:10:00Z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</Properties>
</file>